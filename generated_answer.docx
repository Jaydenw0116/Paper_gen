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BCD5" w14:textId="77777777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培僑中學</w:t>
      </w:r>
    </w:p>
    <w:p w14:paraId="51C6FCD6" w14:textId="471D82E3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中</w:t>
      </w:r>
      <w:r w:rsidR="0047613E">
        <w:rPr>
          <w:b/>
          <w:sz w:val="32"/>
          <w:szCs w:val="32"/>
        </w:rPr>
        <w:t>[  ]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數學科測驗</w:t>
      </w:r>
    </w:p>
    <w:p w14:paraId="48CEE795" w14:textId="34124A7F" w:rsidR="00E2373D" w:rsidRDefault="00E2373D" w:rsidP="004377DD">
      <w:pPr>
        <w:spacing w:line="660" w:lineRule="exact"/>
        <w:jc w:val="center"/>
        <w:rPr>
          <w:rFonts w:hAnsi="PMingLiU"/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</w:rPr>
        <w:t>第</w:t>
      </w:r>
      <w:r w:rsidR="00F95B2B">
        <w:rPr>
          <w:b/>
          <w:sz w:val="32"/>
          <w:szCs w:val="32"/>
          <w:lang w:eastAsia="zh-CN"/>
        </w:rPr>
        <w:t>[   ]</w:t>
      </w:r>
      <w:r>
        <w:rPr>
          <w:rFonts w:hint="eastAsia"/>
          <w:b/>
          <w:sz w:val="32"/>
          <w:szCs w:val="32"/>
        </w:rPr>
        <w:t>章</w:t>
      </w:r>
      <w:r>
        <w:rPr>
          <w:rFonts w:hint="eastAsia"/>
          <w:b/>
          <w:sz w:val="32"/>
          <w:szCs w:val="32"/>
        </w:rPr>
        <w:t xml:space="preserve"> </w:t>
      </w:r>
      <w:r w:rsidR="00F95B2B">
        <w:rPr>
          <w:b/>
          <w:sz w:val="32"/>
          <w:szCs w:val="32"/>
        </w:rPr>
        <w:t>[                     ]</w:t>
      </w:r>
    </w:p>
    <w:p w14:paraId="494529D7" w14:textId="39551D99" w:rsidR="004377DD" w:rsidRPr="004377DD" w:rsidRDefault="004377DD" w:rsidP="004377DD">
      <w:pPr>
        <w:spacing w:line="660" w:lineRule="exact"/>
        <w:jc w:val="center"/>
        <w:rPr>
          <w:rFonts w:hAnsi="PMingLiU" w:hint="eastAsia"/>
          <w:b/>
          <w:sz w:val="32"/>
          <w:szCs w:val="32"/>
          <w:lang w:eastAsia="zh-CN"/>
        </w:rPr>
      </w:pPr>
      <w:r>
        <w:rPr>
          <w:rFonts w:hAnsi="PMingLiU" w:hint="eastAsia"/>
          <w:b/>
          <w:sz w:val="32"/>
          <w:szCs w:val="32"/>
          <w:lang w:eastAsia="zh-CN"/>
        </w:rPr>
        <w:t>題解</w:t>
      </w:r>
    </w:p>
    <w:p w14:paraId="44971A8B" w14:textId="77777777" w:rsidR="00E2373D" w:rsidRPr="008A778E" w:rsidRDefault="00E2373D" w:rsidP="00E2373D">
      <w:pPr>
        <w:tabs>
          <w:tab w:val="right" w:pos="9638"/>
        </w:tabs>
        <w:rPr>
          <w:szCs w:val="22"/>
          <w:u w:val="double"/>
        </w:rPr>
      </w:pPr>
      <w:r w:rsidRPr="008A778E">
        <w:rPr>
          <w:szCs w:val="22"/>
          <w:u w:val="double"/>
        </w:rPr>
        <w:tab/>
      </w:r>
    </w:p>
    <w:p w14:paraId="05E51AED" w14:textId="77777777" w:rsidR="00E2373D" w:rsidRPr="00E2373D" w:rsidRDefault="00E2373D" w:rsidP="002B101B">
      <w:pPr>
        <w:rPr>
          <w:rFonts w:ascii="Arial" w:hAnsi="Arial" w:cs="Arial"/>
          <w:b/>
        </w:rPr>
      </w:pPr>
    </w:p>
    <w:p w14:paraId="43794D1C" w14:textId="148A9773" w:rsidR="009C7095" w:rsidRPr="00CD7D60" w:rsidRDefault="009C7095" w:rsidP="00F50FE0">
      <w:pPr>
        <w:tabs>
          <w:tab w:val="left" w:pos="1680"/>
        </w:tabs>
        <w:rPr>
          <w:b/>
          <w:lang w:eastAsia="zh-CN"/>
        </w:rPr>
      </w:pPr>
    </w:p>
    <w:p>
      <w:r>
        <w:t>1. A</w:t>
        <w:br/>
        <w:t>從圖可見，m &gt; 1及n &gt; 1。</w:t>
        <w:br/>
        <w:t>當x &gt; 1時，</w:t>
        <w:br/>
        <w:t>logm x &gt; logn x</w:t>
        <w:br/>
        <w:t>&gt;</w:t>
        <w:br/>
        <w:t>&gt;</w:t>
        <w:br/>
        <w:t>log n &gt; log m</w:t>
        <w:br/>
        <w:t>n &gt; m</w:t>
        <w:br/>
        <w:t>∴ 1 &lt; m &lt; n</w:t>
      </w:r>
    </w:p>
    <w:p>
      <w:r>
        <w:t>2.  A</w:t>
        <w:br/>
        <w:t>= log 13  log 50</w:t>
        <w:br/>
        <w:t>= log 13</w:t>
        <w:br/>
        <w:t>= log 13  (log 100  log 2)</w:t>
        <w:br/>
        <w:t>= b – (2 – a)</w:t>
        <w:br/>
        <w:t>= a + b  2</w:t>
      </w:r>
    </w:p>
    <w:p>
      <w:r>
        <w:t>3. (a)</w:t>
        <w:br/>
        <w:t>x截距正確 1A</w:t>
        <w:br/>
        <w:t>形狀正確 1A</w:t>
        <w:br/>
        <w:t>全部正確 1A</w:t>
        <w:br/>
        <w:t>(b) y = loga x的圖像是y = log0.5 x的圖像對x軸的反射影像。</w:t>
        <w:br/>
        <w:t>∴ a = 1M</w:t>
        <w:br/>
        <w:t>= 2 1A</w:t>
      </w:r>
    </w:p>
    <w:p>
      <w:r>
        <w:t>4.  C</w:t>
        <w:br/>
        <w:t>log 999345 = 345 log 999 = 1 030 (準確至三位有效數字)</w:t>
        <w:br/>
        <w:t>log 444432 = 432 log 444 = 1 140 (準確至三位有效數字)</w:t>
        <w:br/>
        <w:t>log 99654 = 654 log 99 = 1 310 (準確至三位有效數字)</w:t>
        <w:br/>
        <w:t>log 44765 = 765 log 44 = 1 260 (準確至三位有效數字)</w:t>
        <w:br/>
        <w:t>∵ log 99654 &gt; log 44765 &gt; log 444432 &gt; log 999345</w:t>
        <w:br/>
        <w:t>∴ log 99654最大。</w:t>
      </w:r>
    </w:p>
    <w:p>
      <w:r>
        <w:t>5. 16x  3 = 4</w:t>
        <w:br/>
        <w:t>(42)x  3 = 4</w:t>
        <w:br/>
        <w:t>42x  6 = 4 1M</w:t>
        <w:br/>
        <w:t>∴ 2x  6 = 1 1M</w:t>
        <w:br/>
        <w:t>2x = 7</w:t>
        <w:br/>
        <w:t>x = 1A</w:t>
      </w:r>
    </w:p>
    <w:p>
      <w:r>
        <w:t>6. log5  4 log5 x</w:t>
        <w:br/>
        <w:t>= log5 x4  log5 25  4 log5 x 1M</w:t>
        <w:br/>
        <w:t>= 4 log5 x  log5 52  4 log5 x 1M</w:t>
        <w:br/>
        <w:t>= 2 1A</w:t>
        <w:br/>
        <w:t>y = log0.5 x012121212y = 0.5xy = xyx</w:t>
      </w:r>
    </w:p>
    <w:p>
      <w:r>
        <w:t>7.  3x + 3x + 2 = 30</w:t>
        <w:br/>
        <w:t>3x + 3x  32 = 30 1M</w:t>
        <w:br/>
        <w:t>3x(1 + 32) = 30 1M</w:t>
        <w:br/>
        <w:t>3x  10 = 30</w:t>
        <w:br/>
        <w:t>3x = 3</w:t>
        <w:br/>
        <w:t>3x = 31</w:t>
        <w:br/>
        <w:t>x = 1 1A</w:t>
      </w:r>
    </w:p>
    <w:p>
      <w:r>
        <w:t>8. D</w:t>
        <w:br/>
        <w:t>y = axb</w:t>
        <w:br/>
        <w:t>log3 y = log3 (axb)</w:t>
        <w:br/>
        <w:t>log3 y = log3 a + log3 xb</w:t>
        <w:br/>
        <w:t>log3 y = log3 a + b log3 x  ……….. (*)</w:t>
        <w:br/>
        <w:t>把log3 x = 1和log3 y = 20代入 (*)。</w:t>
        <w:br/>
        <w:t>20 = log3 a + b  …………………. (1)</w:t>
        <w:br/>
        <w:t>把log3 x = 4和log3 y = 65代入 (*)。</w:t>
        <w:br/>
        <w:t>65 = log3 a + 4b  ……………….. (2)</w:t>
        <w:br/>
        <w:t>(2) – (1) × 4：–15 = –3 log3 a</w:t>
        <w:br/>
        <w:t>5 = log3 a</w:t>
        <w:br/>
        <w:t>a = 35</w:t>
        <w:br/>
        <w:t>= 243</w:t>
      </w:r>
    </w:p>
    <w:p>
      <w:r>
        <w:t>9. 假設該羽毛球拍在n年後的價值會低於 $400。</w:t>
        <w:br/>
        <w:t>∵ 1 200(1  12%)n &lt; 400 1M</w:t>
        <w:br/>
        <w:t>∴  0.88n &lt;</w:t>
        <w:br/>
        <w:t>log 0.88n &lt; log</w:t>
        <w:br/>
        <w:t>n log 0.88 &lt; log 1M</w:t>
        <w:br/>
        <w:t>n &gt;  1M</w:t>
        <w:br/>
        <w:t>n &gt; 8.594 …</w:t>
        <w:br/>
        <w:t>∴ 最少在9年後，該羽毛球拍的價值會低於 $400。 1A</w:t>
      </w:r>
    </w:p>
    <w:p>
      <w:r>
        <w:t>10. (a) ∵ 0.001 = 103 1M</w:t>
        <w:br/>
        <w:t>∴ log 0.001 = 3 1A</w:t>
        <w:br/>
        <w:t>(b) ∵ 36 = 62 1M</w:t>
        <w:br/>
        <w:t>∴ log6 36 = 2 1A</w:t>
        <w:br/>
        <w:t>(c) log8 32 =  1M</w:t>
        <w:br/>
        <w:t>=</w:t>
        <w:br/>
        <w:t>= 1M</w:t>
        <w:br/>
        <w:t>= 1A</w:t>
      </w:r>
    </w:p>
    <w:p>
      <w:r>
        <w:t>11. log5 (3x + 8) = log5 x + 1</w:t>
        <w:br/>
        <w:t>log5 (3x + 8) = log5 x + log5 5 1M</w:t>
        <w:br/>
        <w:t>log5 (3x + 8) = log5 5x 1M</w:t>
        <w:br/>
        <w:t>3x + 8 = 5x 1M</w:t>
        <w:br/>
        <w:t>8 = 2x</w:t>
        <w:br/>
        <w:t>x = 4 1A</w:t>
      </w:r>
    </w:p>
    <w:sectPr w:rsidR="009C7095" w:rsidRPr="00CD7D60" w:rsidSect="00CD7D60">
      <w:footerReference w:type="even" r:id="rId7"/>
      <w:footerReference w:type="default" r:id="rId8"/>
      <w:type w:val="oddPage"/>
      <w:pgSz w:w="11906" w:h="16838" w:code="9"/>
      <w:pgMar w:top="851" w:right="1134" w:bottom="1134" w:left="1134" w:header="567" w:footer="680" w:gutter="0"/>
      <w:cols w:space="426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CEAE5" w14:textId="77777777" w:rsidR="0025391C" w:rsidRDefault="0025391C">
      <w:r>
        <w:separator/>
      </w:r>
    </w:p>
  </w:endnote>
  <w:endnote w:type="continuationSeparator" w:id="0">
    <w:p w14:paraId="1A1C9E15" w14:textId="77777777" w:rsidR="0025391C" w:rsidRDefault="00253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微软雅黑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panose1 w:val="020B0509000000000004"/>
    <w:charset w:val="00"/>
    <w:family w:val="modern"/>
    <w:notTrueType/>
    <w:pitch w:val="fixed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5DAF" w14:textId="335C4E9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fldChar w:fldCharType="end"/>
    </w:r>
  </w:p>
  <w:p w14:paraId="441EC979" w14:textId="77777777" w:rsidR="004C120D" w:rsidRDefault="004C120D" w:rsidP="004C120D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9095" w14:textId="1091270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  <w:rFonts w:hint="eastAsia"/>
      </w:rPr>
      <w:t>P</w:t>
    </w:r>
    <w:r>
      <w:rPr>
        <w:rStyle w:val="a9"/>
      </w:rPr>
      <w:t>.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0D84133A" w14:textId="64CDEE7C" w:rsidR="00254317" w:rsidRPr="002B101B" w:rsidRDefault="00254317" w:rsidP="004C120D">
    <w:pPr>
      <w:pStyle w:val="ac"/>
      <w:tabs>
        <w:tab w:val="clear" w:pos="4153"/>
        <w:tab w:val="clear" w:pos="8306"/>
        <w:tab w:val="center" w:pos="4820"/>
        <w:tab w:val="right" w:pos="9639"/>
      </w:tabs>
      <w:ind w:right="360"/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D8B00" w14:textId="77777777" w:rsidR="0025391C" w:rsidRDefault="0025391C">
      <w:r>
        <w:separator/>
      </w:r>
    </w:p>
  </w:footnote>
  <w:footnote w:type="continuationSeparator" w:id="0">
    <w:p w14:paraId="0773D952" w14:textId="77777777" w:rsidR="0025391C" w:rsidRDefault="00253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0AE"/>
    <w:multiLevelType w:val="hybridMultilevel"/>
    <w:tmpl w:val="B94E81DE"/>
    <w:lvl w:ilvl="0" w:tplc="07A48F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C8D8A96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CE14A1"/>
    <w:multiLevelType w:val="hybridMultilevel"/>
    <w:tmpl w:val="28D84EC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C84DCE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D0E47BF0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840F0B"/>
    <w:multiLevelType w:val="hybridMultilevel"/>
    <w:tmpl w:val="CFAC7B36"/>
    <w:lvl w:ilvl="0" w:tplc="B7224872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" w15:restartNumberingAfterBreak="0">
    <w:nsid w:val="09A9413D"/>
    <w:multiLevelType w:val="hybridMultilevel"/>
    <w:tmpl w:val="994C8986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460F09"/>
    <w:multiLevelType w:val="hybridMultilevel"/>
    <w:tmpl w:val="DF5ECBE2"/>
    <w:lvl w:ilvl="0" w:tplc="B26082C2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2B902DE"/>
    <w:multiLevelType w:val="hybridMultilevel"/>
    <w:tmpl w:val="E97CC93C"/>
    <w:lvl w:ilvl="0" w:tplc="512C77FE">
      <w:start w:val="22"/>
      <w:numFmt w:val="bullet"/>
      <w:lvlText w:val="○"/>
      <w:lvlJc w:val="left"/>
      <w:pPr>
        <w:tabs>
          <w:tab w:val="num" w:pos="1107"/>
        </w:tabs>
        <w:ind w:left="1107" w:hanging="495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2"/>
        </w:tabs>
        <w:ind w:left="15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52"/>
        </w:tabs>
        <w:ind w:left="20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2"/>
        </w:tabs>
        <w:ind w:left="25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12"/>
        </w:tabs>
        <w:ind w:left="30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92"/>
        </w:tabs>
        <w:ind w:left="34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72"/>
        </w:tabs>
        <w:ind w:left="39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52"/>
        </w:tabs>
        <w:ind w:left="44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32"/>
        </w:tabs>
        <w:ind w:left="4932" w:hanging="480"/>
      </w:pPr>
      <w:rPr>
        <w:rFonts w:ascii="Wingdings" w:hAnsi="Wingdings" w:hint="default"/>
      </w:rPr>
    </w:lvl>
  </w:abstractNum>
  <w:abstractNum w:abstractNumId="6" w15:restartNumberingAfterBreak="0">
    <w:nsid w:val="1E42047D"/>
    <w:multiLevelType w:val="hybridMultilevel"/>
    <w:tmpl w:val="36D63CE4"/>
    <w:lvl w:ilvl="0" w:tplc="0409000F">
      <w:start w:val="1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4D6445BA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8C5139"/>
    <w:multiLevelType w:val="hybridMultilevel"/>
    <w:tmpl w:val="8D76738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8E68D6"/>
    <w:multiLevelType w:val="hybridMultilevel"/>
    <w:tmpl w:val="B00E9D3C"/>
    <w:lvl w:ilvl="0" w:tplc="4F9A490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9" w15:restartNumberingAfterBreak="0">
    <w:nsid w:val="26D566A5"/>
    <w:multiLevelType w:val="hybridMultilevel"/>
    <w:tmpl w:val="2ABA822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6DE3BB0"/>
    <w:multiLevelType w:val="hybridMultilevel"/>
    <w:tmpl w:val="C6F07836"/>
    <w:lvl w:ilvl="0" w:tplc="CC66058A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1" w15:restartNumberingAfterBreak="0">
    <w:nsid w:val="29376051"/>
    <w:multiLevelType w:val="hybridMultilevel"/>
    <w:tmpl w:val="549C7B7E"/>
    <w:lvl w:ilvl="0" w:tplc="07021D52">
      <w:start w:val="2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2" w15:restartNumberingAfterBreak="0">
    <w:nsid w:val="2B547464"/>
    <w:multiLevelType w:val="multilevel"/>
    <w:tmpl w:val="28D84EC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C3A74C9"/>
    <w:multiLevelType w:val="hybridMultilevel"/>
    <w:tmpl w:val="438256FC"/>
    <w:lvl w:ilvl="0" w:tplc="F6CA53D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14" w15:restartNumberingAfterBreak="0">
    <w:nsid w:val="310D69FA"/>
    <w:multiLevelType w:val="hybridMultilevel"/>
    <w:tmpl w:val="341EE4E6"/>
    <w:lvl w:ilvl="0" w:tplc="8A8C8A9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2803D6"/>
    <w:multiLevelType w:val="hybridMultilevel"/>
    <w:tmpl w:val="D1A42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302F34"/>
    <w:multiLevelType w:val="hybridMultilevel"/>
    <w:tmpl w:val="EA6255E2"/>
    <w:lvl w:ilvl="0" w:tplc="A6DE267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3347BC"/>
    <w:multiLevelType w:val="hybridMultilevel"/>
    <w:tmpl w:val="2F46E666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645226C"/>
    <w:multiLevelType w:val="hybridMultilevel"/>
    <w:tmpl w:val="0E427964"/>
    <w:lvl w:ilvl="0" w:tplc="B56A3FE8">
      <w:start w:val="3"/>
      <w:numFmt w:val="lowerRoman"/>
      <w:lvlText w:val="(%1)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9" w15:restartNumberingAfterBreak="0">
    <w:nsid w:val="364C4059"/>
    <w:multiLevelType w:val="hybridMultilevel"/>
    <w:tmpl w:val="FC329B7E"/>
    <w:lvl w:ilvl="0" w:tplc="27A692F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C55452"/>
    <w:multiLevelType w:val="hybridMultilevel"/>
    <w:tmpl w:val="701EB786"/>
    <w:lvl w:ilvl="0" w:tplc="0936BA9C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8AA649C"/>
    <w:multiLevelType w:val="hybridMultilevel"/>
    <w:tmpl w:val="7BE68C00"/>
    <w:lvl w:ilvl="0" w:tplc="DB2475A4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22" w15:restartNumberingAfterBreak="0">
    <w:nsid w:val="4B997787"/>
    <w:multiLevelType w:val="hybridMultilevel"/>
    <w:tmpl w:val="A63858C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C163DD7"/>
    <w:multiLevelType w:val="hybridMultilevel"/>
    <w:tmpl w:val="D0DE5F34"/>
    <w:lvl w:ilvl="0" w:tplc="3378E626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C4377C2"/>
    <w:multiLevelType w:val="hybridMultilevel"/>
    <w:tmpl w:val="FF9E18D8"/>
    <w:lvl w:ilvl="0" w:tplc="92E6F5F2">
      <w:start w:val="1"/>
      <w:numFmt w:val="bullet"/>
      <w:pStyle w:val="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6600CC"/>
        <w:sz w:val="28"/>
        <w:szCs w:val="2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2011F"/>
    <w:multiLevelType w:val="hybridMultilevel"/>
    <w:tmpl w:val="23D4F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0657587"/>
    <w:multiLevelType w:val="hybridMultilevel"/>
    <w:tmpl w:val="70B44206"/>
    <w:lvl w:ilvl="0" w:tplc="A34ADA8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08F3A25"/>
    <w:multiLevelType w:val="hybridMultilevel"/>
    <w:tmpl w:val="D6787178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1F435FA"/>
    <w:multiLevelType w:val="multilevel"/>
    <w:tmpl w:val="8D767386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8F3943"/>
    <w:multiLevelType w:val="hybridMultilevel"/>
    <w:tmpl w:val="1BB8A9E4"/>
    <w:lvl w:ilvl="0" w:tplc="83E42C5C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0" w15:restartNumberingAfterBreak="0">
    <w:nsid w:val="5F365729"/>
    <w:multiLevelType w:val="hybridMultilevel"/>
    <w:tmpl w:val="212CDF7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C141B9"/>
    <w:multiLevelType w:val="hybridMultilevel"/>
    <w:tmpl w:val="830CCA96"/>
    <w:lvl w:ilvl="0" w:tplc="27FC5D74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8D3335C"/>
    <w:multiLevelType w:val="hybridMultilevel"/>
    <w:tmpl w:val="5E0A1CF4"/>
    <w:lvl w:ilvl="0" w:tplc="4FBC318E">
      <w:start w:val="2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 2" w:eastAsia="PMingLiU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B6C4E56"/>
    <w:multiLevelType w:val="hybridMultilevel"/>
    <w:tmpl w:val="5CD24FB4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B933763"/>
    <w:multiLevelType w:val="hybridMultilevel"/>
    <w:tmpl w:val="103C0B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F1373C"/>
    <w:multiLevelType w:val="multilevel"/>
    <w:tmpl w:val="DA0828EC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EB13B83"/>
    <w:multiLevelType w:val="multilevel"/>
    <w:tmpl w:val="701EB786"/>
    <w:lvl w:ilvl="0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5417F90"/>
    <w:multiLevelType w:val="hybridMultilevel"/>
    <w:tmpl w:val="B1FEFBCC"/>
    <w:lvl w:ilvl="0" w:tplc="384E83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5EC211F"/>
    <w:multiLevelType w:val="hybridMultilevel"/>
    <w:tmpl w:val="AFB074B0"/>
    <w:lvl w:ilvl="0" w:tplc="8E6403B0">
      <w:start w:val="1"/>
      <w:numFmt w:val="bullet"/>
      <w:pStyle w:val="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A5A0D"/>
    <w:multiLevelType w:val="hybridMultilevel"/>
    <w:tmpl w:val="DA0828EC"/>
    <w:lvl w:ilvl="0" w:tplc="0704A5D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485974870">
    <w:abstractNumId w:val="24"/>
  </w:num>
  <w:num w:numId="2" w16cid:durableId="167722271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3465768">
    <w:abstractNumId w:val="38"/>
  </w:num>
  <w:num w:numId="4" w16cid:durableId="11218075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3325165">
    <w:abstractNumId w:val="9"/>
  </w:num>
  <w:num w:numId="6" w16cid:durableId="418449813">
    <w:abstractNumId w:val="0"/>
  </w:num>
  <w:num w:numId="7" w16cid:durableId="1164516818">
    <w:abstractNumId w:val="34"/>
  </w:num>
  <w:num w:numId="8" w16cid:durableId="1487822780">
    <w:abstractNumId w:val="37"/>
  </w:num>
  <w:num w:numId="9" w16cid:durableId="315693978">
    <w:abstractNumId w:val="20"/>
  </w:num>
  <w:num w:numId="10" w16cid:durableId="1461454308">
    <w:abstractNumId w:val="22"/>
  </w:num>
  <w:num w:numId="11" w16cid:durableId="246236015">
    <w:abstractNumId w:val="30"/>
  </w:num>
  <w:num w:numId="12" w16cid:durableId="784734608">
    <w:abstractNumId w:val="7"/>
  </w:num>
  <w:num w:numId="13" w16cid:durableId="1575238466">
    <w:abstractNumId w:val="28"/>
  </w:num>
  <w:num w:numId="14" w16cid:durableId="1524131964">
    <w:abstractNumId w:val="39"/>
  </w:num>
  <w:num w:numId="15" w16cid:durableId="2141727985">
    <w:abstractNumId w:val="35"/>
  </w:num>
  <w:num w:numId="16" w16cid:durableId="1898123826">
    <w:abstractNumId w:val="14"/>
  </w:num>
  <w:num w:numId="17" w16cid:durableId="1770924943">
    <w:abstractNumId w:val="1"/>
  </w:num>
  <w:num w:numId="18" w16cid:durableId="52045612">
    <w:abstractNumId w:val="36"/>
  </w:num>
  <w:num w:numId="19" w16cid:durableId="188877673">
    <w:abstractNumId w:val="33"/>
  </w:num>
  <w:num w:numId="20" w16cid:durableId="1657758887">
    <w:abstractNumId w:val="27"/>
  </w:num>
  <w:num w:numId="21" w16cid:durableId="247734599">
    <w:abstractNumId w:val="12"/>
  </w:num>
  <w:num w:numId="22" w16cid:durableId="597715870">
    <w:abstractNumId w:val="17"/>
  </w:num>
  <w:num w:numId="23" w16cid:durableId="446655552">
    <w:abstractNumId w:val="4"/>
  </w:num>
  <w:num w:numId="24" w16cid:durableId="1595089301">
    <w:abstractNumId w:val="23"/>
  </w:num>
  <w:num w:numId="25" w16cid:durableId="1785153588">
    <w:abstractNumId w:val="31"/>
  </w:num>
  <w:num w:numId="26" w16cid:durableId="1330592980">
    <w:abstractNumId w:val="3"/>
  </w:num>
  <w:num w:numId="27" w16cid:durableId="1156997856">
    <w:abstractNumId w:val="19"/>
  </w:num>
  <w:num w:numId="28" w16cid:durableId="1891844387">
    <w:abstractNumId w:val="26"/>
  </w:num>
  <w:num w:numId="29" w16cid:durableId="801921636">
    <w:abstractNumId w:val="21"/>
  </w:num>
  <w:num w:numId="30" w16cid:durableId="153492421">
    <w:abstractNumId w:val="10"/>
  </w:num>
  <w:num w:numId="31" w16cid:durableId="179783860">
    <w:abstractNumId w:val="11"/>
  </w:num>
  <w:num w:numId="32" w16cid:durableId="1433742092">
    <w:abstractNumId w:val="8"/>
  </w:num>
  <w:num w:numId="33" w16cid:durableId="1426850371">
    <w:abstractNumId w:val="29"/>
  </w:num>
  <w:num w:numId="34" w16cid:durableId="863403301">
    <w:abstractNumId w:val="2"/>
  </w:num>
  <w:num w:numId="35" w16cid:durableId="2120103230">
    <w:abstractNumId w:val="13"/>
  </w:num>
  <w:num w:numId="36" w16cid:durableId="1619331310">
    <w:abstractNumId w:val="6"/>
  </w:num>
  <w:num w:numId="37" w16cid:durableId="2037190565">
    <w:abstractNumId w:val="18"/>
  </w:num>
  <w:num w:numId="38" w16cid:durableId="873424473">
    <w:abstractNumId w:val="16"/>
  </w:num>
  <w:num w:numId="39" w16cid:durableId="196846593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622073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8304392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1088075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66626208">
    <w:abstractNumId w:val="5"/>
  </w:num>
  <w:num w:numId="44" w16cid:durableId="157366097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8599456">
    <w:abstractNumId w:val="32"/>
  </w:num>
  <w:num w:numId="46" w16cid:durableId="1737627421">
    <w:abstractNumId w:val="15"/>
  </w:num>
  <w:num w:numId="47" w16cid:durableId="9164801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19"/>
  <w:drawingGridVerticalSpacing w:val="181"/>
  <w:displayHorizontalDrawingGridEvery w:val="2"/>
  <w:noPunctuationKerning/>
  <w:characterSpacingControl w:val="doNotCompress"/>
  <w:hdr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E62"/>
    <w:rsid w:val="0000409F"/>
    <w:rsid w:val="0000459A"/>
    <w:rsid w:val="00012E0D"/>
    <w:rsid w:val="00013F99"/>
    <w:rsid w:val="00016A1B"/>
    <w:rsid w:val="0002408B"/>
    <w:rsid w:val="00033C62"/>
    <w:rsid w:val="0003478B"/>
    <w:rsid w:val="00036F9E"/>
    <w:rsid w:val="00041214"/>
    <w:rsid w:val="00042447"/>
    <w:rsid w:val="00043725"/>
    <w:rsid w:val="00045F0A"/>
    <w:rsid w:val="0005211A"/>
    <w:rsid w:val="000556FD"/>
    <w:rsid w:val="00060E1F"/>
    <w:rsid w:val="00061138"/>
    <w:rsid w:val="00063462"/>
    <w:rsid w:val="0006352A"/>
    <w:rsid w:val="00063778"/>
    <w:rsid w:val="00072B51"/>
    <w:rsid w:val="0007618A"/>
    <w:rsid w:val="00080E71"/>
    <w:rsid w:val="00092D95"/>
    <w:rsid w:val="00092FB7"/>
    <w:rsid w:val="0009478C"/>
    <w:rsid w:val="00097012"/>
    <w:rsid w:val="0009754D"/>
    <w:rsid w:val="000A08A6"/>
    <w:rsid w:val="000B0EAE"/>
    <w:rsid w:val="000B13D4"/>
    <w:rsid w:val="000B2159"/>
    <w:rsid w:val="000B4BC1"/>
    <w:rsid w:val="000B73C1"/>
    <w:rsid w:val="000B740C"/>
    <w:rsid w:val="000C471A"/>
    <w:rsid w:val="000C5B5D"/>
    <w:rsid w:val="000D518A"/>
    <w:rsid w:val="000E24ED"/>
    <w:rsid w:val="000E3F72"/>
    <w:rsid w:val="000E4547"/>
    <w:rsid w:val="000E58B1"/>
    <w:rsid w:val="000F2D39"/>
    <w:rsid w:val="000F57BE"/>
    <w:rsid w:val="00100310"/>
    <w:rsid w:val="0010137B"/>
    <w:rsid w:val="001051F7"/>
    <w:rsid w:val="0011353C"/>
    <w:rsid w:val="00113A13"/>
    <w:rsid w:val="001142A9"/>
    <w:rsid w:val="00117B21"/>
    <w:rsid w:val="00123D29"/>
    <w:rsid w:val="00132391"/>
    <w:rsid w:val="00133848"/>
    <w:rsid w:val="00157EFB"/>
    <w:rsid w:val="00165955"/>
    <w:rsid w:val="00174768"/>
    <w:rsid w:val="00174B56"/>
    <w:rsid w:val="00174FB7"/>
    <w:rsid w:val="001754BC"/>
    <w:rsid w:val="00177F89"/>
    <w:rsid w:val="00186F21"/>
    <w:rsid w:val="00186F49"/>
    <w:rsid w:val="00193BCD"/>
    <w:rsid w:val="00194FE1"/>
    <w:rsid w:val="00196147"/>
    <w:rsid w:val="001A273C"/>
    <w:rsid w:val="001A2FBC"/>
    <w:rsid w:val="001B07AA"/>
    <w:rsid w:val="001B195B"/>
    <w:rsid w:val="001B4B10"/>
    <w:rsid w:val="001D69CB"/>
    <w:rsid w:val="001D6F26"/>
    <w:rsid w:val="001D725E"/>
    <w:rsid w:val="001E1809"/>
    <w:rsid w:val="001E1D63"/>
    <w:rsid w:val="001E22C5"/>
    <w:rsid w:val="001E2DB2"/>
    <w:rsid w:val="001E48CC"/>
    <w:rsid w:val="00205A8A"/>
    <w:rsid w:val="002156D1"/>
    <w:rsid w:val="00216EAB"/>
    <w:rsid w:val="00222989"/>
    <w:rsid w:val="00225350"/>
    <w:rsid w:val="0022677E"/>
    <w:rsid w:val="00235D25"/>
    <w:rsid w:val="002419BC"/>
    <w:rsid w:val="00242293"/>
    <w:rsid w:val="00244210"/>
    <w:rsid w:val="00252497"/>
    <w:rsid w:val="0025391C"/>
    <w:rsid w:val="00253BF4"/>
    <w:rsid w:val="00254317"/>
    <w:rsid w:val="0025620C"/>
    <w:rsid w:val="002602E0"/>
    <w:rsid w:val="00261CB1"/>
    <w:rsid w:val="00263018"/>
    <w:rsid w:val="00266587"/>
    <w:rsid w:val="002717DB"/>
    <w:rsid w:val="00290855"/>
    <w:rsid w:val="00291001"/>
    <w:rsid w:val="0029431B"/>
    <w:rsid w:val="002A1F70"/>
    <w:rsid w:val="002B101B"/>
    <w:rsid w:val="002B7A49"/>
    <w:rsid w:val="002C7717"/>
    <w:rsid w:val="002D0C31"/>
    <w:rsid w:val="002D43CE"/>
    <w:rsid w:val="002E00F7"/>
    <w:rsid w:val="002E7837"/>
    <w:rsid w:val="002F43BD"/>
    <w:rsid w:val="00304444"/>
    <w:rsid w:val="0030590C"/>
    <w:rsid w:val="00312A6A"/>
    <w:rsid w:val="003163B2"/>
    <w:rsid w:val="00320932"/>
    <w:rsid w:val="0032612C"/>
    <w:rsid w:val="003304CE"/>
    <w:rsid w:val="0033092A"/>
    <w:rsid w:val="00335D28"/>
    <w:rsid w:val="00335E00"/>
    <w:rsid w:val="00337C95"/>
    <w:rsid w:val="00340305"/>
    <w:rsid w:val="00340B3B"/>
    <w:rsid w:val="00341659"/>
    <w:rsid w:val="00345C3C"/>
    <w:rsid w:val="00347D40"/>
    <w:rsid w:val="00350003"/>
    <w:rsid w:val="0035147C"/>
    <w:rsid w:val="0035456E"/>
    <w:rsid w:val="00361AB7"/>
    <w:rsid w:val="0036371F"/>
    <w:rsid w:val="00365B66"/>
    <w:rsid w:val="00372E25"/>
    <w:rsid w:val="003876ED"/>
    <w:rsid w:val="0039723E"/>
    <w:rsid w:val="0039795B"/>
    <w:rsid w:val="003A2002"/>
    <w:rsid w:val="003A5B3F"/>
    <w:rsid w:val="003A66B5"/>
    <w:rsid w:val="003B0F87"/>
    <w:rsid w:val="003B3613"/>
    <w:rsid w:val="003C0D3D"/>
    <w:rsid w:val="003C44B4"/>
    <w:rsid w:val="003C6C6A"/>
    <w:rsid w:val="003C7ED9"/>
    <w:rsid w:val="003D00FE"/>
    <w:rsid w:val="003D239C"/>
    <w:rsid w:val="003D6987"/>
    <w:rsid w:val="003D7096"/>
    <w:rsid w:val="003D7DA2"/>
    <w:rsid w:val="003E0432"/>
    <w:rsid w:val="003E10BC"/>
    <w:rsid w:val="003E717D"/>
    <w:rsid w:val="003F145E"/>
    <w:rsid w:val="003F4C49"/>
    <w:rsid w:val="003F5251"/>
    <w:rsid w:val="003F5AD0"/>
    <w:rsid w:val="003F798C"/>
    <w:rsid w:val="00403BDB"/>
    <w:rsid w:val="004045FE"/>
    <w:rsid w:val="00406DBE"/>
    <w:rsid w:val="00412FB6"/>
    <w:rsid w:val="004204B6"/>
    <w:rsid w:val="00420D26"/>
    <w:rsid w:val="00420EC5"/>
    <w:rsid w:val="00432B96"/>
    <w:rsid w:val="00433F40"/>
    <w:rsid w:val="00434178"/>
    <w:rsid w:val="004377DD"/>
    <w:rsid w:val="0044000E"/>
    <w:rsid w:val="0046013C"/>
    <w:rsid w:val="00465F7B"/>
    <w:rsid w:val="00471FE0"/>
    <w:rsid w:val="004727DD"/>
    <w:rsid w:val="00474137"/>
    <w:rsid w:val="0047613E"/>
    <w:rsid w:val="00477B37"/>
    <w:rsid w:val="004801C2"/>
    <w:rsid w:val="00484EE2"/>
    <w:rsid w:val="0048700F"/>
    <w:rsid w:val="004923D0"/>
    <w:rsid w:val="00492441"/>
    <w:rsid w:val="00492578"/>
    <w:rsid w:val="00492F58"/>
    <w:rsid w:val="004947C0"/>
    <w:rsid w:val="00496BC7"/>
    <w:rsid w:val="00497400"/>
    <w:rsid w:val="004A2AA7"/>
    <w:rsid w:val="004A3261"/>
    <w:rsid w:val="004A548B"/>
    <w:rsid w:val="004B0CCA"/>
    <w:rsid w:val="004B1471"/>
    <w:rsid w:val="004B2652"/>
    <w:rsid w:val="004B4554"/>
    <w:rsid w:val="004C120D"/>
    <w:rsid w:val="004C1B0E"/>
    <w:rsid w:val="004C56D9"/>
    <w:rsid w:val="004C6CFB"/>
    <w:rsid w:val="004D0181"/>
    <w:rsid w:val="004D1D64"/>
    <w:rsid w:val="004D4218"/>
    <w:rsid w:val="004D6658"/>
    <w:rsid w:val="004F63EF"/>
    <w:rsid w:val="005007C2"/>
    <w:rsid w:val="005030A6"/>
    <w:rsid w:val="00522DB4"/>
    <w:rsid w:val="0052400D"/>
    <w:rsid w:val="005264F1"/>
    <w:rsid w:val="00526B82"/>
    <w:rsid w:val="005271DF"/>
    <w:rsid w:val="00527413"/>
    <w:rsid w:val="005331AC"/>
    <w:rsid w:val="005348FD"/>
    <w:rsid w:val="0053573E"/>
    <w:rsid w:val="005404EC"/>
    <w:rsid w:val="00543C3F"/>
    <w:rsid w:val="00545AD4"/>
    <w:rsid w:val="00546F67"/>
    <w:rsid w:val="00550D2B"/>
    <w:rsid w:val="00552D20"/>
    <w:rsid w:val="0055689A"/>
    <w:rsid w:val="00556919"/>
    <w:rsid w:val="00556C2C"/>
    <w:rsid w:val="00556EC0"/>
    <w:rsid w:val="00557B1B"/>
    <w:rsid w:val="005606E6"/>
    <w:rsid w:val="00561F99"/>
    <w:rsid w:val="00562B8B"/>
    <w:rsid w:val="005663D9"/>
    <w:rsid w:val="005670AB"/>
    <w:rsid w:val="00567F90"/>
    <w:rsid w:val="00570658"/>
    <w:rsid w:val="00571574"/>
    <w:rsid w:val="00572096"/>
    <w:rsid w:val="00573E2A"/>
    <w:rsid w:val="00574122"/>
    <w:rsid w:val="0058058B"/>
    <w:rsid w:val="00583D55"/>
    <w:rsid w:val="005943F2"/>
    <w:rsid w:val="00597B55"/>
    <w:rsid w:val="005A4F63"/>
    <w:rsid w:val="005A5774"/>
    <w:rsid w:val="005A592D"/>
    <w:rsid w:val="005A5A4D"/>
    <w:rsid w:val="005A5DF9"/>
    <w:rsid w:val="005A5E4E"/>
    <w:rsid w:val="005B5E3F"/>
    <w:rsid w:val="005B712B"/>
    <w:rsid w:val="005C4826"/>
    <w:rsid w:val="005C512A"/>
    <w:rsid w:val="005C5650"/>
    <w:rsid w:val="005C68AB"/>
    <w:rsid w:val="005C69CB"/>
    <w:rsid w:val="005C79BA"/>
    <w:rsid w:val="005C7DE4"/>
    <w:rsid w:val="005D1CD1"/>
    <w:rsid w:val="005D3468"/>
    <w:rsid w:val="005D6272"/>
    <w:rsid w:val="005E20F6"/>
    <w:rsid w:val="005E2EBF"/>
    <w:rsid w:val="005E5255"/>
    <w:rsid w:val="005E72EB"/>
    <w:rsid w:val="005F149C"/>
    <w:rsid w:val="005F32E7"/>
    <w:rsid w:val="005F5285"/>
    <w:rsid w:val="005F5420"/>
    <w:rsid w:val="005F5CF0"/>
    <w:rsid w:val="005F7107"/>
    <w:rsid w:val="006004C7"/>
    <w:rsid w:val="0060050D"/>
    <w:rsid w:val="00612879"/>
    <w:rsid w:val="006133E5"/>
    <w:rsid w:val="00615259"/>
    <w:rsid w:val="00627ECA"/>
    <w:rsid w:val="0063278F"/>
    <w:rsid w:val="006341EB"/>
    <w:rsid w:val="0063594F"/>
    <w:rsid w:val="00643BA4"/>
    <w:rsid w:val="006456ED"/>
    <w:rsid w:val="0064634A"/>
    <w:rsid w:val="00654A33"/>
    <w:rsid w:val="0065674E"/>
    <w:rsid w:val="00656D95"/>
    <w:rsid w:val="006640B5"/>
    <w:rsid w:val="00667E51"/>
    <w:rsid w:val="00670587"/>
    <w:rsid w:val="00670CDB"/>
    <w:rsid w:val="00674D76"/>
    <w:rsid w:val="00681751"/>
    <w:rsid w:val="00684397"/>
    <w:rsid w:val="006852B5"/>
    <w:rsid w:val="00685BCA"/>
    <w:rsid w:val="006927CB"/>
    <w:rsid w:val="00696569"/>
    <w:rsid w:val="006979B8"/>
    <w:rsid w:val="00697D13"/>
    <w:rsid w:val="006A02DE"/>
    <w:rsid w:val="006A26C9"/>
    <w:rsid w:val="006A2819"/>
    <w:rsid w:val="006A515F"/>
    <w:rsid w:val="006A57E3"/>
    <w:rsid w:val="006B0127"/>
    <w:rsid w:val="006B25FB"/>
    <w:rsid w:val="006D1168"/>
    <w:rsid w:val="006E1346"/>
    <w:rsid w:val="006E597C"/>
    <w:rsid w:val="006F14A0"/>
    <w:rsid w:val="006F5AE4"/>
    <w:rsid w:val="007156E0"/>
    <w:rsid w:val="00717608"/>
    <w:rsid w:val="00724E9C"/>
    <w:rsid w:val="0072524F"/>
    <w:rsid w:val="00725653"/>
    <w:rsid w:val="007261B2"/>
    <w:rsid w:val="00726F7A"/>
    <w:rsid w:val="00733EE6"/>
    <w:rsid w:val="0073525F"/>
    <w:rsid w:val="00740BBD"/>
    <w:rsid w:val="007436E6"/>
    <w:rsid w:val="00743DC7"/>
    <w:rsid w:val="00746DBF"/>
    <w:rsid w:val="00747A0C"/>
    <w:rsid w:val="00755B9E"/>
    <w:rsid w:val="00760110"/>
    <w:rsid w:val="0076271A"/>
    <w:rsid w:val="00763AEC"/>
    <w:rsid w:val="00764168"/>
    <w:rsid w:val="00765B79"/>
    <w:rsid w:val="00767CC1"/>
    <w:rsid w:val="00770947"/>
    <w:rsid w:val="00773BEA"/>
    <w:rsid w:val="00775388"/>
    <w:rsid w:val="00776278"/>
    <w:rsid w:val="00787D86"/>
    <w:rsid w:val="00792C00"/>
    <w:rsid w:val="007947C8"/>
    <w:rsid w:val="007B0DF7"/>
    <w:rsid w:val="007B6FC2"/>
    <w:rsid w:val="007C0310"/>
    <w:rsid w:val="007C2761"/>
    <w:rsid w:val="007C3B15"/>
    <w:rsid w:val="007C41C7"/>
    <w:rsid w:val="007C561D"/>
    <w:rsid w:val="007C6BDA"/>
    <w:rsid w:val="007C76F0"/>
    <w:rsid w:val="007D0F24"/>
    <w:rsid w:val="007D1211"/>
    <w:rsid w:val="007D226A"/>
    <w:rsid w:val="007D51C2"/>
    <w:rsid w:val="007F13DF"/>
    <w:rsid w:val="007F4DED"/>
    <w:rsid w:val="00801DEF"/>
    <w:rsid w:val="00803639"/>
    <w:rsid w:val="00805EA3"/>
    <w:rsid w:val="008060AD"/>
    <w:rsid w:val="00813319"/>
    <w:rsid w:val="00821365"/>
    <w:rsid w:val="008230DF"/>
    <w:rsid w:val="00830143"/>
    <w:rsid w:val="00830A95"/>
    <w:rsid w:val="00834219"/>
    <w:rsid w:val="0084127C"/>
    <w:rsid w:val="00842B44"/>
    <w:rsid w:val="0085484B"/>
    <w:rsid w:val="00855949"/>
    <w:rsid w:val="008577D3"/>
    <w:rsid w:val="008638A5"/>
    <w:rsid w:val="00866525"/>
    <w:rsid w:val="008724B8"/>
    <w:rsid w:val="008730C5"/>
    <w:rsid w:val="00877EB7"/>
    <w:rsid w:val="0088171E"/>
    <w:rsid w:val="00882671"/>
    <w:rsid w:val="00883488"/>
    <w:rsid w:val="0088360C"/>
    <w:rsid w:val="00884EEA"/>
    <w:rsid w:val="008927D7"/>
    <w:rsid w:val="0089469E"/>
    <w:rsid w:val="008A1BA7"/>
    <w:rsid w:val="008A2FD0"/>
    <w:rsid w:val="008A50F9"/>
    <w:rsid w:val="008B09D1"/>
    <w:rsid w:val="008B0F8F"/>
    <w:rsid w:val="008B7E62"/>
    <w:rsid w:val="008C55B3"/>
    <w:rsid w:val="008D48B0"/>
    <w:rsid w:val="008E1048"/>
    <w:rsid w:val="008E2C44"/>
    <w:rsid w:val="008E4CBB"/>
    <w:rsid w:val="008E5FED"/>
    <w:rsid w:val="008F599A"/>
    <w:rsid w:val="009121FF"/>
    <w:rsid w:val="00913DC9"/>
    <w:rsid w:val="00915A5C"/>
    <w:rsid w:val="00915C1C"/>
    <w:rsid w:val="00926407"/>
    <w:rsid w:val="00935001"/>
    <w:rsid w:val="009354F8"/>
    <w:rsid w:val="00941157"/>
    <w:rsid w:val="009446BC"/>
    <w:rsid w:val="00951009"/>
    <w:rsid w:val="00953D15"/>
    <w:rsid w:val="00953EC3"/>
    <w:rsid w:val="00955ABD"/>
    <w:rsid w:val="00955D51"/>
    <w:rsid w:val="009564F9"/>
    <w:rsid w:val="00957301"/>
    <w:rsid w:val="009573C4"/>
    <w:rsid w:val="00962686"/>
    <w:rsid w:val="009629E2"/>
    <w:rsid w:val="00983076"/>
    <w:rsid w:val="009909B2"/>
    <w:rsid w:val="00992E4D"/>
    <w:rsid w:val="00993BFD"/>
    <w:rsid w:val="00994B21"/>
    <w:rsid w:val="009A0614"/>
    <w:rsid w:val="009A17AF"/>
    <w:rsid w:val="009A1AE4"/>
    <w:rsid w:val="009B062B"/>
    <w:rsid w:val="009B299A"/>
    <w:rsid w:val="009B7D59"/>
    <w:rsid w:val="009C23FC"/>
    <w:rsid w:val="009C5B23"/>
    <w:rsid w:val="009C7095"/>
    <w:rsid w:val="009F444F"/>
    <w:rsid w:val="009F582F"/>
    <w:rsid w:val="00A02AE0"/>
    <w:rsid w:val="00A077FC"/>
    <w:rsid w:val="00A07A4C"/>
    <w:rsid w:val="00A07C28"/>
    <w:rsid w:val="00A10E39"/>
    <w:rsid w:val="00A112E5"/>
    <w:rsid w:val="00A11701"/>
    <w:rsid w:val="00A12052"/>
    <w:rsid w:val="00A14401"/>
    <w:rsid w:val="00A146A0"/>
    <w:rsid w:val="00A23158"/>
    <w:rsid w:val="00A27693"/>
    <w:rsid w:val="00A3072C"/>
    <w:rsid w:val="00A30C38"/>
    <w:rsid w:val="00A37201"/>
    <w:rsid w:val="00A37258"/>
    <w:rsid w:val="00A40B96"/>
    <w:rsid w:val="00A43012"/>
    <w:rsid w:val="00A44F2E"/>
    <w:rsid w:val="00A4500A"/>
    <w:rsid w:val="00A475B3"/>
    <w:rsid w:val="00A558E3"/>
    <w:rsid w:val="00A62145"/>
    <w:rsid w:val="00A64A60"/>
    <w:rsid w:val="00A671F1"/>
    <w:rsid w:val="00A72E13"/>
    <w:rsid w:val="00A81075"/>
    <w:rsid w:val="00A83424"/>
    <w:rsid w:val="00A87A40"/>
    <w:rsid w:val="00A90D1F"/>
    <w:rsid w:val="00A9456A"/>
    <w:rsid w:val="00AA16A6"/>
    <w:rsid w:val="00AA1AB0"/>
    <w:rsid w:val="00AA3922"/>
    <w:rsid w:val="00AB7F16"/>
    <w:rsid w:val="00AD1F8A"/>
    <w:rsid w:val="00AD39C7"/>
    <w:rsid w:val="00AE4BF2"/>
    <w:rsid w:val="00AE7188"/>
    <w:rsid w:val="00AF16B9"/>
    <w:rsid w:val="00AF6629"/>
    <w:rsid w:val="00B032FD"/>
    <w:rsid w:val="00B06D34"/>
    <w:rsid w:val="00B0764C"/>
    <w:rsid w:val="00B20913"/>
    <w:rsid w:val="00B24651"/>
    <w:rsid w:val="00B24738"/>
    <w:rsid w:val="00B25D7C"/>
    <w:rsid w:val="00B26365"/>
    <w:rsid w:val="00B30647"/>
    <w:rsid w:val="00B30CEE"/>
    <w:rsid w:val="00B35B9E"/>
    <w:rsid w:val="00B40DA4"/>
    <w:rsid w:val="00B41107"/>
    <w:rsid w:val="00B412A2"/>
    <w:rsid w:val="00B42D6E"/>
    <w:rsid w:val="00B517C6"/>
    <w:rsid w:val="00B52C8F"/>
    <w:rsid w:val="00B54B7A"/>
    <w:rsid w:val="00B61A15"/>
    <w:rsid w:val="00B63188"/>
    <w:rsid w:val="00B63577"/>
    <w:rsid w:val="00B6424E"/>
    <w:rsid w:val="00B6496B"/>
    <w:rsid w:val="00B65E55"/>
    <w:rsid w:val="00B65F89"/>
    <w:rsid w:val="00B756F2"/>
    <w:rsid w:val="00B76A60"/>
    <w:rsid w:val="00B84EB3"/>
    <w:rsid w:val="00B94187"/>
    <w:rsid w:val="00BA09A9"/>
    <w:rsid w:val="00BA356C"/>
    <w:rsid w:val="00BA554F"/>
    <w:rsid w:val="00BA6AC3"/>
    <w:rsid w:val="00BA6FB0"/>
    <w:rsid w:val="00BA7658"/>
    <w:rsid w:val="00BB1797"/>
    <w:rsid w:val="00BB480E"/>
    <w:rsid w:val="00BC0CA6"/>
    <w:rsid w:val="00BC6D2D"/>
    <w:rsid w:val="00BD2926"/>
    <w:rsid w:val="00BD36B8"/>
    <w:rsid w:val="00BD3954"/>
    <w:rsid w:val="00BD6831"/>
    <w:rsid w:val="00BD6EE6"/>
    <w:rsid w:val="00BE160E"/>
    <w:rsid w:val="00BE578C"/>
    <w:rsid w:val="00BF5F3C"/>
    <w:rsid w:val="00C11ECB"/>
    <w:rsid w:val="00C20459"/>
    <w:rsid w:val="00C22C69"/>
    <w:rsid w:val="00C23E64"/>
    <w:rsid w:val="00C302A7"/>
    <w:rsid w:val="00C30577"/>
    <w:rsid w:val="00C3738E"/>
    <w:rsid w:val="00C37CA0"/>
    <w:rsid w:val="00C406A3"/>
    <w:rsid w:val="00C41E43"/>
    <w:rsid w:val="00C4254E"/>
    <w:rsid w:val="00C45AD9"/>
    <w:rsid w:val="00C47E1D"/>
    <w:rsid w:val="00C505E8"/>
    <w:rsid w:val="00C54311"/>
    <w:rsid w:val="00C61634"/>
    <w:rsid w:val="00C66887"/>
    <w:rsid w:val="00C70ECE"/>
    <w:rsid w:val="00C749F4"/>
    <w:rsid w:val="00C82488"/>
    <w:rsid w:val="00C82504"/>
    <w:rsid w:val="00C83819"/>
    <w:rsid w:val="00C84EFC"/>
    <w:rsid w:val="00C90598"/>
    <w:rsid w:val="00C91E92"/>
    <w:rsid w:val="00C93443"/>
    <w:rsid w:val="00C95617"/>
    <w:rsid w:val="00CA0649"/>
    <w:rsid w:val="00CA573E"/>
    <w:rsid w:val="00CB2730"/>
    <w:rsid w:val="00CB3CC8"/>
    <w:rsid w:val="00CB7669"/>
    <w:rsid w:val="00CB78F5"/>
    <w:rsid w:val="00CC5912"/>
    <w:rsid w:val="00CC69F3"/>
    <w:rsid w:val="00CC78C3"/>
    <w:rsid w:val="00CD47F8"/>
    <w:rsid w:val="00CD6E07"/>
    <w:rsid w:val="00CD7D60"/>
    <w:rsid w:val="00CE03BA"/>
    <w:rsid w:val="00CE2961"/>
    <w:rsid w:val="00CE54AC"/>
    <w:rsid w:val="00CE56EA"/>
    <w:rsid w:val="00CE6814"/>
    <w:rsid w:val="00CE71E4"/>
    <w:rsid w:val="00CF0797"/>
    <w:rsid w:val="00CF20AE"/>
    <w:rsid w:val="00CF56C4"/>
    <w:rsid w:val="00CF78A5"/>
    <w:rsid w:val="00D01645"/>
    <w:rsid w:val="00D01C55"/>
    <w:rsid w:val="00D0310D"/>
    <w:rsid w:val="00D057F1"/>
    <w:rsid w:val="00D127EB"/>
    <w:rsid w:val="00D13D30"/>
    <w:rsid w:val="00D17DB3"/>
    <w:rsid w:val="00D22818"/>
    <w:rsid w:val="00D25167"/>
    <w:rsid w:val="00D254F6"/>
    <w:rsid w:val="00D262E0"/>
    <w:rsid w:val="00D2661F"/>
    <w:rsid w:val="00D311CF"/>
    <w:rsid w:val="00D32A2C"/>
    <w:rsid w:val="00D33378"/>
    <w:rsid w:val="00D333BE"/>
    <w:rsid w:val="00D368A4"/>
    <w:rsid w:val="00D465F8"/>
    <w:rsid w:val="00D47593"/>
    <w:rsid w:val="00D478E0"/>
    <w:rsid w:val="00D51752"/>
    <w:rsid w:val="00D54B9F"/>
    <w:rsid w:val="00D5771F"/>
    <w:rsid w:val="00D57FA7"/>
    <w:rsid w:val="00D61D14"/>
    <w:rsid w:val="00D735D7"/>
    <w:rsid w:val="00D74F72"/>
    <w:rsid w:val="00D75BCB"/>
    <w:rsid w:val="00D76FCB"/>
    <w:rsid w:val="00D77145"/>
    <w:rsid w:val="00D77992"/>
    <w:rsid w:val="00D86387"/>
    <w:rsid w:val="00D86F50"/>
    <w:rsid w:val="00D9352E"/>
    <w:rsid w:val="00D963AB"/>
    <w:rsid w:val="00DA0615"/>
    <w:rsid w:val="00DA4F7C"/>
    <w:rsid w:val="00DB3912"/>
    <w:rsid w:val="00DB5080"/>
    <w:rsid w:val="00DB5649"/>
    <w:rsid w:val="00DB5D98"/>
    <w:rsid w:val="00DB6F56"/>
    <w:rsid w:val="00DB7A25"/>
    <w:rsid w:val="00DC1C55"/>
    <w:rsid w:val="00DC4091"/>
    <w:rsid w:val="00DC6197"/>
    <w:rsid w:val="00DC6DA0"/>
    <w:rsid w:val="00DD0C6D"/>
    <w:rsid w:val="00DD109C"/>
    <w:rsid w:val="00DE44B3"/>
    <w:rsid w:val="00DE5D59"/>
    <w:rsid w:val="00DE6D16"/>
    <w:rsid w:val="00DF1807"/>
    <w:rsid w:val="00DF3C1F"/>
    <w:rsid w:val="00DF5CAA"/>
    <w:rsid w:val="00DF6B5C"/>
    <w:rsid w:val="00DF6DA4"/>
    <w:rsid w:val="00E0425C"/>
    <w:rsid w:val="00E059F6"/>
    <w:rsid w:val="00E11E79"/>
    <w:rsid w:val="00E1475F"/>
    <w:rsid w:val="00E148B0"/>
    <w:rsid w:val="00E2373D"/>
    <w:rsid w:val="00E3471F"/>
    <w:rsid w:val="00E50481"/>
    <w:rsid w:val="00E53EB9"/>
    <w:rsid w:val="00E600CC"/>
    <w:rsid w:val="00E611D5"/>
    <w:rsid w:val="00E67808"/>
    <w:rsid w:val="00E70807"/>
    <w:rsid w:val="00E70CDB"/>
    <w:rsid w:val="00E71770"/>
    <w:rsid w:val="00E72E12"/>
    <w:rsid w:val="00E8070B"/>
    <w:rsid w:val="00E84B16"/>
    <w:rsid w:val="00E85981"/>
    <w:rsid w:val="00E92FD8"/>
    <w:rsid w:val="00EA3C01"/>
    <w:rsid w:val="00EA6C79"/>
    <w:rsid w:val="00EA6D82"/>
    <w:rsid w:val="00EA745A"/>
    <w:rsid w:val="00EB066D"/>
    <w:rsid w:val="00EB7F76"/>
    <w:rsid w:val="00EC57F8"/>
    <w:rsid w:val="00EC6D24"/>
    <w:rsid w:val="00ED1599"/>
    <w:rsid w:val="00EE1C87"/>
    <w:rsid w:val="00EE2DF6"/>
    <w:rsid w:val="00EF0459"/>
    <w:rsid w:val="00EF25BC"/>
    <w:rsid w:val="00EF3D1F"/>
    <w:rsid w:val="00EF65AF"/>
    <w:rsid w:val="00F02B69"/>
    <w:rsid w:val="00F031AC"/>
    <w:rsid w:val="00F05917"/>
    <w:rsid w:val="00F13B5A"/>
    <w:rsid w:val="00F2239D"/>
    <w:rsid w:val="00F239E5"/>
    <w:rsid w:val="00F252AB"/>
    <w:rsid w:val="00F34F9E"/>
    <w:rsid w:val="00F35B6A"/>
    <w:rsid w:val="00F40967"/>
    <w:rsid w:val="00F40A25"/>
    <w:rsid w:val="00F42987"/>
    <w:rsid w:val="00F456BB"/>
    <w:rsid w:val="00F46331"/>
    <w:rsid w:val="00F50FE0"/>
    <w:rsid w:val="00F615F1"/>
    <w:rsid w:val="00F65297"/>
    <w:rsid w:val="00F65354"/>
    <w:rsid w:val="00F658AD"/>
    <w:rsid w:val="00F67A48"/>
    <w:rsid w:val="00F80DAC"/>
    <w:rsid w:val="00F82704"/>
    <w:rsid w:val="00F865B1"/>
    <w:rsid w:val="00F90C7E"/>
    <w:rsid w:val="00F95A0B"/>
    <w:rsid w:val="00F95B2B"/>
    <w:rsid w:val="00F979B1"/>
    <w:rsid w:val="00FA2E26"/>
    <w:rsid w:val="00FB0EB7"/>
    <w:rsid w:val="00FC0505"/>
    <w:rsid w:val="00FC5293"/>
    <w:rsid w:val="00FD2353"/>
    <w:rsid w:val="00FD3AC2"/>
    <w:rsid w:val="00FD3D8E"/>
    <w:rsid w:val="00FD4291"/>
    <w:rsid w:val="00FD6772"/>
    <w:rsid w:val="00FE11F7"/>
    <w:rsid w:val="00FE1425"/>
    <w:rsid w:val="00FF3B73"/>
    <w:rsid w:val="00FF478B"/>
    <w:rsid w:val="00FF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  <o:shapelayout v:ext="edit">
      <o:idmap v:ext="edit" data="2"/>
    </o:shapelayout>
  </w:shapeDefaults>
  <w:decimalSymbol w:val="."/>
  <w:listSeparator w:val=","/>
  <w14:docId w14:val="7FE86166"/>
  <w15:chartTrackingRefBased/>
  <w15:docId w15:val="{343DE710-F034-4F8A-B0E2-05A2010D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C79BA"/>
    <w:rPr>
      <w:sz w:val="22"/>
      <w:szCs w:val="24"/>
      <w:lang w:eastAsia="zh-TW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next w:val="a0"/>
    <w:qFormat/>
    <w:pPr>
      <w:keepNext/>
      <w:numPr>
        <w:numId w:val="2"/>
      </w:numPr>
      <w:spacing w:after="180" w:line="360" w:lineRule="auto"/>
      <w:outlineLvl w:val="2"/>
    </w:pPr>
    <w:rPr>
      <w:rFonts w:ascii="Arial" w:hAnsi="Arial" w:cs="Arial"/>
      <w:b/>
      <w:bCs/>
      <w:color w:val="6600CC"/>
      <w:spacing w:val="10"/>
      <w:sz w:val="28"/>
      <w:szCs w:val="28"/>
      <w:lang w:eastAsia="zh-TW"/>
    </w:rPr>
  </w:style>
  <w:style w:type="paragraph" w:styleId="7">
    <w:name w:val="heading 7"/>
    <w:basedOn w:val="a0"/>
    <w:next w:val="a1"/>
    <w:qFormat/>
    <w:rsid w:val="00D74F72"/>
    <w:pPr>
      <w:keepNext/>
      <w:widowControl w:val="0"/>
      <w:spacing w:line="400" w:lineRule="exact"/>
      <w:outlineLvl w:val="6"/>
    </w:pPr>
    <w:rPr>
      <w:rFonts w:ascii="Arial" w:hAnsi="Arial"/>
      <w:kern w:val="2"/>
      <w:sz w:val="28"/>
      <w:szCs w:val="20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pPr>
      <w:spacing w:after="120"/>
      <w:jc w:val="center"/>
    </w:pPr>
    <w:rPr>
      <w:rFonts w:ascii="Tahoma" w:hAnsi="Tahoma" w:cs="Tahoma"/>
      <w:b/>
      <w:color w:val="FFFFFF"/>
      <w:sz w:val="32"/>
      <w:szCs w:val="32"/>
      <w:lang w:eastAsia="zh-TW"/>
    </w:rPr>
  </w:style>
  <w:style w:type="paragraph" w:customStyle="1" w:styleId="a6">
    <w:name w:val="公司名稱"/>
    <w:basedOn w:val="a0"/>
    <w:rPr>
      <w:rFonts w:ascii="Tahoma" w:hAnsi="Tahoma" w:cs="Tahoma"/>
      <w:b/>
      <w:bCs/>
      <w:kern w:val="32"/>
      <w:sz w:val="72"/>
      <w:szCs w:val="72"/>
      <w:lang w:val="zh-TW" w:bidi="zh-TW"/>
    </w:rPr>
  </w:style>
  <w:style w:type="character" w:customStyle="1" w:styleId="AddressChar">
    <w:name w:val="Address Char"/>
    <w:link w:val="a7"/>
    <w:rPr>
      <w:rFonts w:ascii="Tahoma" w:hAnsi="Tahoma" w:cs="Tahoma"/>
      <w:sz w:val="28"/>
      <w:szCs w:val="28"/>
      <w:lang w:val="zh-TW" w:eastAsia="zh-TW" w:bidi="zh-TW"/>
    </w:rPr>
  </w:style>
  <w:style w:type="paragraph" w:customStyle="1" w:styleId="a7">
    <w:name w:val="地址"/>
    <w:link w:val="AddressChar"/>
    <w:pPr>
      <w:spacing w:after="600"/>
      <w:jc w:val="right"/>
    </w:pPr>
    <w:rPr>
      <w:rFonts w:ascii="Tahoma" w:hAnsi="Tahoma" w:cs="Tahoma"/>
      <w:sz w:val="28"/>
      <w:szCs w:val="28"/>
      <w:lang w:val="zh-TW" w:eastAsia="zh-TW" w:bidi="zh-TW"/>
    </w:rPr>
  </w:style>
  <w:style w:type="character" w:customStyle="1" w:styleId="SaleFeaturesChar">
    <w:name w:val="Sale Features Char"/>
    <w:link w:val="a"/>
    <w:rPr>
      <w:rFonts w:ascii="Arial" w:eastAsia="PMingLiU" w:hAnsi="Arial" w:cs="Arial"/>
      <w:b/>
      <w:bCs/>
      <w:color w:val="6600CC"/>
      <w:spacing w:val="10"/>
      <w:sz w:val="28"/>
      <w:szCs w:val="28"/>
      <w:lang w:val="zh-TW" w:eastAsia="zh-TW" w:bidi="zh-TW"/>
    </w:rPr>
  </w:style>
  <w:style w:type="paragraph" w:customStyle="1" w:styleId="a">
    <w:name w:val="特賣設備"/>
    <w:basedOn w:val="a0"/>
    <w:link w:val="SaleFeaturesChar"/>
    <w:pPr>
      <w:numPr>
        <w:numId w:val="4"/>
      </w:numPr>
      <w:tabs>
        <w:tab w:val="left" w:pos="360"/>
      </w:tabs>
      <w:spacing w:after="180" w:line="360" w:lineRule="auto"/>
    </w:pPr>
    <w:rPr>
      <w:rFonts w:ascii="Arial" w:hAnsi="Arial" w:cs="Arial"/>
      <w:b/>
      <w:bCs/>
      <w:color w:val="6600CC"/>
      <w:spacing w:val="10"/>
      <w:sz w:val="28"/>
      <w:szCs w:val="28"/>
      <w:lang w:val="zh-TW" w:bidi="zh-TW"/>
    </w:rPr>
  </w:style>
  <w:style w:type="paragraph" w:customStyle="1" w:styleId="a8">
    <w:name w:val="特賣標語旗幟"/>
    <w:pPr>
      <w:spacing w:before="240" w:after="60"/>
      <w:jc w:val="center"/>
    </w:pPr>
    <w:rPr>
      <w:rFonts w:ascii="Andale Mono" w:hAnsi="Andale Mono" w:cs="Andale Mono"/>
      <w:b/>
      <w:bCs/>
      <w:i/>
      <w:iCs/>
      <w:color w:val="FFFF99"/>
      <w:sz w:val="84"/>
      <w:szCs w:val="84"/>
      <w:lang w:val="zh-TW" w:eastAsia="zh-TW" w:bidi="zh-TW"/>
    </w:rPr>
  </w:style>
  <w:style w:type="paragraph" w:customStyle="1" w:styleId="Address">
    <w:name w:val="Address"/>
    <w:basedOn w:val="a0"/>
    <w:link w:val="Char"/>
  </w:style>
  <w:style w:type="character" w:customStyle="1" w:styleId="Char">
    <w:name w:val="地址 Char"/>
    <w:link w:val="Address"/>
    <w:rPr>
      <w:rFonts w:ascii="Tahoma" w:hAnsi="Tahoma" w:cs="Tahoma" w:hint="default"/>
      <w:sz w:val="28"/>
      <w:szCs w:val="24"/>
      <w:lang w:val="zh-TW" w:eastAsia="zh-TW" w:bidi="zh-TW"/>
    </w:rPr>
  </w:style>
  <w:style w:type="paragraph" w:customStyle="1" w:styleId="SaleFeatures">
    <w:name w:val="Sale Features"/>
    <w:basedOn w:val="a0"/>
    <w:link w:val="Char0"/>
  </w:style>
  <w:style w:type="character" w:customStyle="1" w:styleId="Char0">
    <w:name w:val="特賣設備 Char"/>
    <w:link w:val="SaleFeatures"/>
    <w:rPr>
      <w:rFonts w:ascii="Arial" w:hAnsi="Arial" w:cs="Arial" w:hint="default"/>
      <w:b/>
      <w:bCs/>
      <w:color w:val="6600CC"/>
      <w:spacing w:val="10"/>
      <w:sz w:val="28"/>
      <w:szCs w:val="28"/>
      <w:lang w:val="zh-TW" w:eastAsia="zh-TW" w:bidi="zh-TW"/>
    </w:rPr>
  </w:style>
  <w:style w:type="character" w:styleId="a9">
    <w:name w:val="page number"/>
    <w:basedOn w:val="a2"/>
    <w:rsid w:val="00765B79"/>
  </w:style>
  <w:style w:type="paragraph" w:styleId="aa">
    <w:name w:val="header"/>
    <w:basedOn w:val="a0"/>
    <w:link w:val="ab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styleId="ac">
    <w:name w:val="footer"/>
    <w:basedOn w:val="a0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customStyle="1" w:styleId="Arial">
    <w:name w:val="內文 + Arial"/>
    <w:aliases w:val="16 點,粗體"/>
    <w:basedOn w:val="a0"/>
    <w:link w:val="Arial0"/>
    <w:rsid w:val="00765B79"/>
    <w:pPr>
      <w:widowControl w:val="0"/>
    </w:pPr>
    <w:rPr>
      <w:rFonts w:ascii="Arial" w:hAnsi="Arial" w:cs="Arial"/>
      <w:b/>
      <w:kern w:val="2"/>
      <w:sz w:val="32"/>
      <w:szCs w:val="32"/>
      <w:lang w:val="en-GB"/>
    </w:rPr>
  </w:style>
  <w:style w:type="character" w:customStyle="1" w:styleId="Arial0">
    <w:name w:val="內文 + Arial 字元"/>
    <w:aliases w:val="16 點 字元,粗體 字元"/>
    <w:link w:val="Arial"/>
    <w:rsid w:val="00765B79"/>
    <w:rPr>
      <w:rFonts w:ascii="Arial" w:eastAsia="PMingLiU" w:hAnsi="Arial" w:cs="Arial"/>
      <w:b/>
      <w:kern w:val="2"/>
      <w:sz w:val="32"/>
      <w:szCs w:val="32"/>
      <w:lang w:val="en-GB" w:eastAsia="zh-TW" w:bidi="ar-SA"/>
    </w:rPr>
  </w:style>
  <w:style w:type="paragraph" w:customStyle="1" w:styleId="Questiona">
    <w:name w:val="Question (a)"/>
    <w:rsid w:val="00765B79"/>
    <w:pPr>
      <w:tabs>
        <w:tab w:val="left" w:pos="851"/>
        <w:tab w:val="left" w:pos="1304"/>
        <w:tab w:val="left" w:pos="4253"/>
        <w:tab w:val="left" w:pos="4706"/>
        <w:tab w:val="left" w:pos="5160"/>
      </w:tabs>
      <w:overflowPunct w:val="0"/>
      <w:autoSpaceDE w:val="0"/>
      <w:autoSpaceDN w:val="0"/>
      <w:adjustRightInd w:val="0"/>
      <w:ind w:left="851" w:hanging="454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QuestionN">
    <w:name w:val="Question (N)"/>
    <w:rsid w:val="00765B79"/>
    <w:pPr>
      <w:tabs>
        <w:tab w:val="left" w:pos="397"/>
        <w:tab w:val="left" w:pos="851"/>
        <w:tab w:val="left" w:pos="1247"/>
        <w:tab w:val="left" w:pos="4253"/>
        <w:tab w:val="left" w:pos="4706"/>
        <w:tab w:val="left" w:pos="5103"/>
      </w:tabs>
      <w:overflowPunct w:val="0"/>
      <w:autoSpaceDE w:val="0"/>
      <w:autoSpaceDN w:val="0"/>
      <w:adjustRightInd w:val="0"/>
      <w:ind w:left="397" w:hanging="397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MCQuestiona">
    <w:name w:val="MC Question (a)"/>
    <w:rsid w:val="00765B79"/>
    <w:pPr>
      <w:tabs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851" w:hanging="454"/>
      <w:textAlignment w:val="baseline"/>
    </w:pPr>
    <w:rPr>
      <w:noProof/>
      <w:spacing w:val="10"/>
      <w:sz w:val="24"/>
      <w:lang w:eastAsia="zh-TW"/>
    </w:rPr>
  </w:style>
  <w:style w:type="paragraph" w:customStyle="1" w:styleId="MCQuestionN">
    <w:name w:val="MC Question (N)"/>
    <w:rsid w:val="00765B79"/>
    <w:pPr>
      <w:tabs>
        <w:tab w:val="left" w:pos="425"/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397" w:hanging="397"/>
      <w:textAlignment w:val="baseline"/>
    </w:pPr>
    <w:rPr>
      <w:noProof/>
      <w:spacing w:val="10"/>
      <w:sz w:val="24"/>
      <w:lang w:eastAsia="zh-TW"/>
    </w:rPr>
  </w:style>
  <w:style w:type="paragraph" w:customStyle="1" w:styleId="05">
    <w:name w:val="段前0.5"/>
    <w:basedOn w:val="a0"/>
    <w:rsid w:val="00765B79"/>
    <w:pPr>
      <w:widowControl w:val="0"/>
      <w:spacing w:beforeLines="50" w:before="50"/>
    </w:pPr>
    <w:rPr>
      <w:kern w:val="2"/>
      <w:szCs w:val="22"/>
      <w:lang w:val="en-GB"/>
    </w:rPr>
  </w:style>
  <w:style w:type="character" w:styleId="ad">
    <w:name w:val="annotation reference"/>
    <w:semiHidden/>
    <w:rsid w:val="00765B79"/>
    <w:rPr>
      <w:sz w:val="18"/>
      <w:szCs w:val="18"/>
    </w:rPr>
  </w:style>
  <w:style w:type="paragraph" w:styleId="ae">
    <w:name w:val="annotation text"/>
    <w:basedOn w:val="a0"/>
    <w:semiHidden/>
    <w:rsid w:val="00765B79"/>
    <w:pPr>
      <w:widowControl w:val="0"/>
    </w:pPr>
    <w:rPr>
      <w:kern w:val="2"/>
      <w:szCs w:val="22"/>
      <w:lang w:val="en-GB"/>
    </w:rPr>
  </w:style>
  <w:style w:type="paragraph" w:styleId="af">
    <w:name w:val="annotation subject"/>
    <w:basedOn w:val="ae"/>
    <w:next w:val="ae"/>
    <w:semiHidden/>
    <w:rsid w:val="00765B79"/>
    <w:rPr>
      <w:b/>
      <w:bCs/>
    </w:rPr>
  </w:style>
  <w:style w:type="paragraph" w:styleId="af0">
    <w:name w:val="Balloon Text"/>
    <w:basedOn w:val="a0"/>
    <w:semiHidden/>
    <w:rsid w:val="00765B79"/>
    <w:pPr>
      <w:widowControl w:val="0"/>
    </w:pPr>
    <w:rPr>
      <w:rFonts w:ascii="Arial" w:hAnsi="Arial"/>
      <w:kern w:val="2"/>
      <w:sz w:val="18"/>
      <w:szCs w:val="18"/>
      <w:lang w:val="en-GB"/>
    </w:rPr>
  </w:style>
  <w:style w:type="table" w:styleId="af1">
    <w:name w:val="Table Grid"/>
    <w:basedOn w:val="a3"/>
    <w:rsid w:val="00765B7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-1">
    <w:name w:val="Section-1"/>
    <w:basedOn w:val="a0"/>
    <w:next w:val="a0"/>
    <w:rsid w:val="00D74F72"/>
    <w:pPr>
      <w:keepLines/>
      <w:autoSpaceDE w:val="0"/>
      <w:autoSpaceDN w:val="0"/>
      <w:adjustRightInd w:val="0"/>
      <w:ind w:left="113" w:right="113"/>
    </w:pPr>
    <w:rPr>
      <w:b/>
      <w:sz w:val="18"/>
      <w:szCs w:val="18"/>
    </w:rPr>
  </w:style>
  <w:style w:type="paragraph" w:customStyle="1" w:styleId="Section-A">
    <w:name w:val="Section-A"/>
    <w:basedOn w:val="a0"/>
    <w:next w:val="a0"/>
    <w:rsid w:val="00D74F72"/>
    <w:pPr>
      <w:keepLines/>
      <w:ind w:left="368" w:right="113" w:hanging="255"/>
    </w:pPr>
    <w:rPr>
      <w:bCs/>
      <w:sz w:val="18"/>
      <w:szCs w:val="18"/>
    </w:rPr>
  </w:style>
  <w:style w:type="paragraph" w:styleId="a1">
    <w:name w:val="Normal Indent"/>
    <w:basedOn w:val="a0"/>
    <w:rsid w:val="00D74F72"/>
    <w:pPr>
      <w:widowControl w:val="0"/>
      <w:ind w:left="480"/>
    </w:pPr>
    <w:rPr>
      <w:kern w:val="2"/>
      <w:szCs w:val="20"/>
    </w:rPr>
  </w:style>
  <w:style w:type="character" w:styleId="af2">
    <w:name w:val="Hyperlink"/>
    <w:rsid w:val="00D74F72"/>
    <w:rPr>
      <w:color w:val="0000FF"/>
      <w:u w:val="single"/>
    </w:rPr>
  </w:style>
  <w:style w:type="paragraph" w:styleId="af3">
    <w:name w:val="Plain Text"/>
    <w:basedOn w:val="a0"/>
    <w:link w:val="af4"/>
    <w:rsid w:val="00D74F72"/>
    <w:pPr>
      <w:widowControl w:val="0"/>
    </w:pPr>
    <w:rPr>
      <w:rFonts w:cs="Courier New"/>
      <w:kern w:val="2"/>
      <w:szCs w:val="20"/>
    </w:rPr>
  </w:style>
  <w:style w:type="paragraph" w:customStyle="1" w:styleId="MTDisplayEquation">
    <w:name w:val="MTDisplayEquation"/>
    <w:basedOn w:val="a0"/>
    <w:next w:val="a0"/>
    <w:link w:val="MTDisplayEquation0"/>
    <w:rsid w:val="0046013C"/>
    <w:pPr>
      <w:tabs>
        <w:tab w:val="center" w:pos="4820"/>
        <w:tab w:val="right" w:pos="9640"/>
      </w:tabs>
    </w:pPr>
    <w:rPr>
      <w:szCs w:val="22"/>
    </w:rPr>
  </w:style>
  <w:style w:type="character" w:customStyle="1" w:styleId="MTDisplayEquation0">
    <w:name w:val="MTDisplayEquation 字元"/>
    <w:link w:val="MTDisplayEquation"/>
    <w:rsid w:val="0046013C"/>
    <w:rPr>
      <w:sz w:val="22"/>
      <w:szCs w:val="22"/>
    </w:rPr>
  </w:style>
  <w:style w:type="character" w:customStyle="1" w:styleId="ab">
    <w:name w:val="页眉 字符"/>
    <w:link w:val="aa"/>
    <w:rsid w:val="00670CDB"/>
    <w:rPr>
      <w:kern w:val="2"/>
    </w:rPr>
  </w:style>
  <w:style w:type="paragraph" w:styleId="af5">
    <w:name w:val="Normal (Web)"/>
    <w:basedOn w:val="a0"/>
    <w:uiPriority w:val="99"/>
    <w:unhideWhenUsed/>
    <w:rsid w:val="00F95A0B"/>
    <w:pPr>
      <w:spacing w:before="100" w:beforeAutospacing="1" w:after="100" w:afterAutospacing="1"/>
    </w:pPr>
    <w:rPr>
      <w:rFonts w:ascii="PMingLiU" w:hAnsi="PMingLiU" w:cs="PMingLiU"/>
      <w:sz w:val="24"/>
    </w:rPr>
  </w:style>
  <w:style w:type="character" w:customStyle="1" w:styleId="af4">
    <w:name w:val="纯文本 字符"/>
    <w:link w:val="af3"/>
    <w:rsid w:val="00F95A0B"/>
    <w:rPr>
      <w:rFonts w:cs="Courier New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EDXAC~1.HKO\LOCALS~1\Temp\TCD21.tmp\&#21830;&#26989;&#29305;&#36067;&#20659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C:\DOCUME~1\EDXAC~1.HKO\LOCALS~1\Temp\TCD21.tmp\商業特賣傳單.dot</Template>
  <TotalTime>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Secondary Oxford Mathematics for the New Century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Secondary Oxford Mathematics for the New Century</dc:title>
  <dc:subject/>
  <dc:creator>Oxford University Press (China) Ltd</dc:creator>
  <cp:keywords/>
  <dc:description/>
  <cp:lastModifiedBy>Jayden W</cp:lastModifiedBy>
  <cp:revision>11</cp:revision>
  <cp:lastPrinted>2023-08-03T08:47:00Z</cp:lastPrinted>
  <dcterms:created xsi:type="dcterms:W3CDTF">2026-04-27T06:40:00Z</dcterms:created>
  <dcterms:modified xsi:type="dcterms:W3CDTF">2026-04-27T07:34:00Z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3076</vt:lpwstr>
  </property>
  <property fmtid="{D5CDD505-2E9C-101B-9397-08002B2CF9AE}" pid="3" name="MSIP_Label_be5cb09a-2992-49d6-8ac9-5f63e7b1ad2f_Enabled">
    <vt:lpwstr>true</vt:lpwstr>
  </property>
  <property fmtid="{D5CDD505-2E9C-101B-9397-08002B2CF9AE}" pid="4" name="MSIP_Label_be5cb09a-2992-49d6-8ac9-5f63e7b1ad2f_SetDate">
    <vt:lpwstr>2022-10-07T10:03:30Z</vt:lpwstr>
  </property>
  <property fmtid="{D5CDD505-2E9C-101B-9397-08002B2CF9AE}" pid="5" name="MSIP_Label_be5cb09a-2992-49d6-8ac9-5f63e7b1ad2f_Method">
    <vt:lpwstr>Standard</vt:lpwstr>
  </property>
  <property fmtid="{D5CDD505-2E9C-101B-9397-08002B2CF9AE}" pid="6" name="MSIP_Label_be5cb09a-2992-49d6-8ac9-5f63e7b1ad2f_Name">
    <vt:lpwstr>Controlled</vt:lpwstr>
  </property>
  <property fmtid="{D5CDD505-2E9C-101B-9397-08002B2CF9AE}" pid="7" name="MSIP_Label_be5cb09a-2992-49d6-8ac9-5f63e7b1ad2f_SiteId">
    <vt:lpwstr>91761b62-4c45-43f5-9f0e-be8ad9b551ff</vt:lpwstr>
  </property>
  <property fmtid="{D5CDD505-2E9C-101B-9397-08002B2CF9AE}" pid="8" name="MSIP_Label_be5cb09a-2992-49d6-8ac9-5f63e7b1ad2f_ActionId">
    <vt:lpwstr>db605b5e-5f14-46f0-88e2-000000ef478d</vt:lpwstr>
  </property>
  <property fmtid="{D5CDD505-2E9C-101B-9397-08002B2CF9AE}" pid="9" name="MSIP_Label_be5cb09a-2992-49d6-8ac9-5f63e7b1ad2f_ContentBits">
    <vt:lpwstr>0</vt:lpwstr>
  </property>
  <property fmtid="{D5CDD505-2E9C-101B-9397-08002B2CF9AE}" pid="10" name="MTWinEqns">
    <vt:bool>true</vt:bool>
  </property>
</Properties>
</file>