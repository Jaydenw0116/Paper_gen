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BCD5" w14:textId="77777777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培僑中學</w:t>
      </w:r>
    </w:p>
    <w:p w14:paraId="51C6FCD6" w14:textId="471D82E3" w:rsidR="00E2373D" w:rsidRDefault="00E2373D" w:rsidP="00E2373D">
      <w:pPr>
        <w:spacing w:line="660" w:lineRule="exac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中</w:t>
      </w:r>
      <w:r w:rsidR="0047613E">
        <w:rPr>
          <w:b/>
          <w:sz w:val="32"/>
          <w:szCs w:val="32"/>
        </w:rPr>
        <w:t>[  ]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數學科測驗</w:t>
      </w:r>
    </w:p>
    <w:p w14:paraId="59DE8631" w14:textId="72D8B3A0" w:rsidR="00E2373D" w:rsidRPr="004A58A2" w:rsidRDefault="00E2373D" w:rsidP="00E2373D">
      <w:pPr>
        <w:spacing w:line="660" w:lineRule="exact"/>
        <w:jc w:val="center"/>
        <w:rPr>
          <w:rFonts w:hAnsi="PMingLiU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 w:rsidR="00F95B2B">
        <w:rPr>
          <w:b/>
          <w:sz w:val="32"/>
          <w:szCs w:val="32"/>
          <w:lang w:eastAsia="zh-CN"/>
        </w:rPr>
        <w:t>[   ]</w:t>
      </w:r>
      <w:r>
        <w:rPr>
          <w:rFonts w:hint="eastAsia"/>
          <w:b/>
          <w:sz w:val="32"/>
          <w:szCs w:val="32"/>
        </w:rPr>
        <w:t>章</w:t>
      </w:r>
      <w:r>
        <w:rPr>
          <w:rFonts w:hint="eastAsia"/>
          <w:b/>
          <w:sz w:val="32"/>
          <w:szCs w:val="32"/>
        </w:rPr>
        <w:t xml:space="preserve"> </w:t>
      </w:r>
      <w:r w:rsidR="00F95B2B">
        <w:rPr>
          <w:b/>
          <w:sz w:val="32"/>
          <w:szCs w:val="32"/>
        </w:rPr>
        <w:t>[                     ]</w:t>
      </w:r>
    </w:p>
    <w:p w14:paraId="48CEE795" w14:textId="507E5FD6" w:rsidR="00E2373D" w:rsidRPr="0058614F" w:rsidRDefault="00E2373D" w:rsidP="00E2373D">
      <w:pPr>
        <w:tabs>
          <w:tab w:val="left" w:pos="3888"/>
          <w:tab w:val="right" w:pos="9638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Pr="00632C1D">
        <w:rPr>
          <w:rFonts w:hint="eastAsia"/>
          <w:sz w:val="20"/>
          <w:szCs w:val="20"/>
        </w:rPr>
        <w:t>_______________</w:t>
      </w:r>
      <w:r>
        <w:rPr>
          <w:rFonts w:hint="eastAsia"/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班別：</w:t>
      </w:r>
      <w:r w:rsidRPr="00632C1D">
        <w:rPr>
          <w:rFonts w:hint="eastAsia"/>
          <w:sz w:val="20"/>
          <w:szCs w:val="20"/>
        </w:rPr>
        <w:t xml:space="preserve">________(  </w:t>
      </w:r>
      <w:r>
        <w:rPr>
          <w:sz w:val="20"/>
          <w:szCs w:val="20"/>
        </w:rPr>
        <w:t xml:space="preserve">   </w:t>
      </w:r>
      <w:r w:rsidRPr="00632C1D">
        <w:rPr>
          <w:rFonts w:hint="eastAsia"/>
          <w:sz w:val="20"/>
          <w:szCs w:val="20"/>
        </w:rPr>
        <w:t xml:space="preserve"> )</w:t>
      </w:r>
      <w:r>
        <w:rPr>
          <w:rFonts w:hint="eastAsia"/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>日期：</w:t>
      </w:r>
      <w:r w:rsidRPr="00632C1D">
        <w:rPr>
          <w:rFonts w:hint="eastAsia"/>
          <w:sz w:val="20"/>
          <w:szCs w:val="20"/>
        </w:rPr>
        <w:t>______________</w:t>
      </w:r>
      <w:r>
        <w:rPr>
          <w:rFonts w:hint="eastAsia"/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分數：</w:t>
      </w:r>
      <w:r w:rsidRPr="00632C1D">
        <w:rPr>
          <w:rFonts w:hint="eastAsia"/>
          <w:sz w:val="20"/>
          <w:szCs w:val="20"/>
        </w:rPr>
        <w:t>_____________________</w:t>
      </w:r>
      <w:r w:rsidRPr="00F242D4">
        <w:rPr>
          <w:rFonts w:hint="eastAsia"/>
          <w:sz w:val="32"/>
          <w:szCs w:val="32"/>
        </w:rPr>
        <w:t>/</w:t>
      </w:r>
      <w:r w:rsidR="00016A1B">
        <w:rPr>
          <w:rFonts w:hint="eastAsia"/>
          <w:sz w:val="32"/>
          <w:szCs w:val="32"/>
        </w:rPr>
        <w:t>60</w:t>
      </w:r>
    </w:p>
    <w:p w14:paraId="44971A8B" w14:textId="77777777" w:rsidR="00E2373D" w:rsidRPr="008A778E" w:rsidRDefault="00E2373D" w:rsidP="00E2373D">
      <w:pPr>
        <w:tabs>
          <w:tab w:val="right" w:pos="9638"/>
        </w:tabs>
        <w:rPr>
          <w:szCs w:val="22"/>
          <w:u w:val="double"/>
        </w:rPr>
      </w:pPr>
      <w:r w:rsidRPr="008A778E">
        <w:rPr>
          <w:szCs w:val="22"/>
          <w:u w:val="double"/>
        </w:rPr>
        <w:tab/>
      </w:r>
    </w:p>
    <w:p w14:paraId="05E51AED" w14:textId="77777777" w:rsidR="00E2373D" w:rsidRPr="00E2373D" w:rsidRDefault="00E2373D" w:rsidP="002B101B">
      <w:pPr>
        <w:rPr>
          <w:rFonts w:ascii="Arial" w:hAnsi="Arial" w:cs="Arial"/>
          <w:b/>
        </w:rPr>
      </w:pPr>
    </w:p>
    <w:p w14:paraId="43794D1C" w14:textId="148A9773" w:rsidR="009C7095" w:rsidRPr="00CD7D60" w:rsidRDefault="009C7095" w:rsidP="00F50FE0">
      <w:pPr>
        <w:tabs>
          <w:tab w:val="left" w:pos="1680"/>
        </w:tabs>
        <w:rPr>
          <w:b/>
          <w:lang w:eastAsia="zh-CN"/>
        </w:rPr>
      </w:pPr>
    </w:p>
    <w:sectPr w:rsidR="009C7095" w:rsidRPr="00CD7D60" w:rsidSect="00CD7D60">
      <w:footerReference w:type="even" r:id="rId7"/>
      <w:footerReference w:type="default" r:id="rId8"/>
      <w:type w:val="oddPage"/>
      <w:pgSz w:w="11906" w:h="16838" w:code="9"/>
      <w:pgMar w:top="851" w:right="1134" w:bottom="1134" w:left="1134" w:header="567" w:footer="680" w:gutter="0"/>
      <w:cols w:space="426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B876F" w14:textId="77777777" w:rsidR="00DF6B5C" w:rsidRDefault="00DF6B5C">
      <w:r>
        <w:separator/>
      </w:r>
    </w:p>
  </w:endnote>
  <w:endnote w:type="continuationSeparator" w:id="0">
    <w:p w14:paraId="4AD52E32" w14:textId="77777777" w:rsidR="00DF6B5C" w:rsidRDefault="00DF6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微软雅黑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panose1 w:val="020B0509000000000004"/>
    <w:charset w:val="00"/>
    <w:family w:val="modern"/>
    <w:notTrueType/>
    <w:pitch w:val="fixed"/>
    <w:sig w:usb0="00000287" w:usb1="00000000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5DAF" w14:textId="335C4E9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fldChar w:fldCharType="end"/>
    </w:r>
  </w:p>
  <w:p w14:paraId="441EC979" w14:textId="77777777" w:rsidR="004C120D" w:rsidRDefault="004C120D" w:rsidP="004C120D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A9095" w14:textId="10912705" w:rsidR="004C120D" w:rsidRDefault="004C120D" w:rsidP="006333B0">
    <w:pPr>
      <w:pStyle w:val="ac"/>
      <w:framePr w:wrap="none" w:vAnchor="text" w:hAnchor="margin" w:xAlign="right" w:y="1"/>
      <w:rPr>
        <w:rStyle w:val="a9"/>
      </w:rPr>
    </w:pPr>
    <w:r>
      <w:rPr>
        <w:rStyle w:val="a9"/>
        <w:rFonts w:hint="eastAsia"/>
      </w:rPr>
      <w:t>P</w:t>
    </w:r>
    <w:r>
      <w:rPr>
        <w:rStyle w:val="a9"/>
      </w:rPr>
      <w:t>.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0D84133A" w14:textId="64CDEE7C" w:rsidR="00254317" w:rsidRPr="002B101B" w:rsidRDefault="00254317" w:rsidP="004C120D">
    <w:pPr>
      <w:pStyle w:val="ac"/>
      <w:tabs>
        <w:tab w:val="clear" w:pos="4153"/>
        <w:tab w:val="clear" w:pos="8306"/>
        <w:tab w:val="center" w:pos="4820"/>
        <w:tab w:val="right" w:pos="9639"/>
      </w:tabs>
      <w:ind w:right="360"/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3598" w14:textId="77777777" w:rsidR="00DF6B5C" w:rsidRDefault="00DF6B5C">
      <w:r>
        <w:separator/>
      </w:r>
    </w:p>
  </w:footnote>
  <w:footnote w:type="continuationSeparator" w:id="0">
    <w:p w14:paraId="74ADEE27" w14:textId="77777777" w:rsidR="00DF6B5C" w:rsidRDefault="00DF6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0AE"/>
    <w:multiLevelType w:val="hybridMultilevel"/>
    <w:tmpl w:val="B94E81DE"/>
    <w:lvl w:ilvl="0" w:tplc="07A48F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C8D8A96E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CE14A1"/>
    <w:multiLevelType w:val="hybridMultilevel"/>
    <w:tmpl w:val="28D84EC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FFC84DCE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D0E47BF0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840F0B"/>
    <w:multiLevelType w:val="hybridMultilevel"/>
    <w:tmpl w:val="CFAC7B36"/>
    <w:lvl w:ilvl="0" w:tplc="B7224872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" w15:restartNumberingAfterBreak="0">
    <w:nsid w:val="09A9413D"/>
    <w:multiLevelType w:val="hybridMultilevel"/>
    <w:tmpl w:val="994C8986"/>
    <w:lvl w:ilvl="0" w:tplc="0409000F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460F09"/>
    <w:multiLevelType w:val="hybridMultilevel"/>
    <w:tmpl w:val="DF5ECBE2"/>
    <w:lvl w:ilvl="0" w:tplc="B26082C2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2B902DE"/>
    <w:multiLevelType w:val="hybridMultilevel"/>
    <w:tmpl w:val="E97CC93C"/>
    <w:lvl w:ilvl="0" w:tplc="512C77FE">
      <w:start w:val="22"/>
      <w:numFmt w:val="bullet"/>
      <w:lvlText w:val="○"/>
      <w:lvlJc w:val="left"/>
      <w:pPr>
        <w:tabs>
          <w:tab w:val="num" w:pos="1107"/>
        </w:tabs>
        <w:ind w:left="1107" w:hanging="495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2"/>
        </w:tabs>
        <w:ind w:left="15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52"/>
        </w:tabs>
        <w:ind w:left="20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2"/>
        </w:tabs>
        <w:ind w:left="25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12"/>
        </w:tabs>
        <w:ind w:left="30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92"/>
        </w:tabs>
        <w:ind w:left="34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72"/>
        </w:tabs>
        <w:ind w:left="39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52"/>
        </w:tabs>
        <w:ind w:left="44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32"/>
        </w:tabs>
        <w:ind w:left="4932" w:hanging="480"/>
      </w:pPr>
      <w:rPr>
        <w:rFonts w:ascii="Wingdings" w:hAnsi="Wingdings" w:hint="default"/>
      </w:rPr>
    </w:lvl>
  </w:abstractNum>
  <w:abstractNum w:abstractNumId="6" w15:restartNumberingAfterBreak="0">
    <w:nsid w:val="1E42047D"/>
    <w:multiLevelType w:val="hybridMultilevel"/>
    <w:tmpl w:val="36D63CE4"/>
    <w:lvl w:ilvl="0" w:tplc="0409000F">
      <w:start w:val="1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4D6445BA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8C5139"/>
    <w:multiLevelType w:val="hybridMultilevel"/>
    <w:tmpl w:val="8D76738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58E68D6"/>
    <w:multiLevelType w:val="hybridMultilevel"/>
    <w:tmpl w:val="B00E9D3C"/>
    <w:lvl w:ilvl="0" w:tplc="4F9A490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9" w15:restartNumberingAfterBreak="0">
    <w:nsid w:val="26D566A5"/>
    <w:multiLevelType w:val="hybridMultilevel"/>
    <w:tmpl w:val="2ABA822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6DE3BB0"/>
    <w:multiLevelType w:val="hybridMultilevel"/>
    <w:tmpl w:val="C6F07836"/>
    <w:lvl w:ilvl="0" w:tplc="CC66058A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1" w15:restartNumberingAfterBreak="0">
    <w:nsid w:val="29376051"/>
    <w:multiLevelType w:val="hybridMultilevel"/>
    <w:tmpl w:val="549C7B7E"/>
    <w:lvl w:ilvl="0" w:tplc="07021D52">
      <w:start w:val="2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12" w15:restartNumberingAfterBreak="0">
    <w:nsid w:val="2B547464"/>
    <w:multiLevelType w:val="multilevel"/>
    <w:tmpl w:val="28D84EC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C3A74C9"/>
    <w:multiLevelType w:val="hybridMultilevel"/>
    <w:tmpl w:val="438256FC"/>
    <w:lvl w:ilvl="0" w:tplc="F6CA53D4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14" w15:restartNumberingAfterBreak="0">
    <w:nsid w:val="310D69FA"/>
    <w:multiLevelType w:val="hybridMultilevel"/>
    <w:tmpl w:val="341EE4E6"/>
    <w:lvl w:ilvl="0" w:tplc="8A8C8A94">
      <w:start w:val="1"/>
      <w:numFmt w:val="bullet"/>
      <w:lvlText w:val="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2803D6"/>
    <w:multiLevelType w:val="hybridMultilevel"/>
    <w:tmpl w:val="D1A42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1302F34"/>
    <w:multiLevelType w:val="hybridMultilevel"/>
    <w:tmpl w:val="EA6255E2"/>
    <w:lvl w:ilvl="0" w:tplc="A6DE267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3347BC"/>
    <w:multiLevelType w:val="hybridMultilevel"/>
    <w:tmpl w:val="2F46E666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645226C"/>
    <w:multiLevelType w:val="hybridMultilevel"/>
    <w:tmpl w:val="0E427964"/>
    <w:lvl w:ilvl="0" w:tplc="B56A3FE8">
      <w:start w:val="3"/>
      <w:numFmt w:val="lowerRoman"/>
      <w:lvlText w:val="(%1)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9" w15:restartNumberingAfterBreak="0">
    <w:nsid w:val="364C4059"/>
    <w:multiLevelType w:val="hybridMultilevel"/>
    <w:tmpl w:val="FC329B7E"/>
    <w:lvl w:ilvl="0" w:tplc="27A692F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C55452"/>
    <w:multiLevelType w:val="hybridMultilevel"/>
    <w:tmpl w:val="701EB786"/>
    <w:lvl w:ilvl="0" w:tplc="0936BA9C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8AA649C"/>
    <w:multiLevelType w:val="hybridMultilevel"/>
    <w:tmpl w:val="7BE68C00"/>
    <w:lvl w:ilvl="0" w:tplc="DB2475A4">
      <w:start w:val="1"/>
      <w:numFmt w:val="lowerLetter"/>
      <w:lvlText w:val="(%1)"/>
      <w:lvlJc w:val="left"/>
      <w:pPr>
        <w:tabs>
          <w:tab w:val="num" w:pos="855"/>
        </w:tabs>
        <w:ind w:left="855" w:hanging="435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22" w15:restartNumberingAfterBreak="0">
    <w:nsid w:val="4B997787"/>
    <w:multiLevelType w:val="hybridMultilevel"/>
    <w:tmpl w:val="A63858C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C163DD7"/>
    <w:multiLevelType w:val="hybridMultilevel"/>
    <w:tmpl w:val="D0DE5F34"/>
    <w:lvl w:ilvl="0" w:tplc="3378E626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C4377C2"/>
    <w:multiLevelType w:val="hybridMultilevel"/>
    <w:tmpl w:val="FF9E18D8"/>
    <w:lvl w:ilvl="0" w:tplc="92E6F5F2">
      <w:start w:val="1"/>
      <w:numFmt w:val="bullet"/>
      <w:pStyle w:val="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6600CC"/>
        <w:sz w:val="28"/>
        <w:szCs w:val="2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2011F"/>
    <w:multiLevelType w:val="hybridMultilevel"/>
    <w:tmpl w:val="23D4F670"/>
    <w:lvl w:ilvl="0" w:tplc="0409000F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0657587"/>
    <w:multiLevelType w:val="hybridMultilevel"/>
    <w:tmpl w:val="70B44206"/>
    <w:lvl w:ilvl="0" w:tplc="A34ADA8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08F3A25"/>
    <w:multiLevelType w:val="hybridMultilevel"/>
    <w:tmpl w:val="D6787178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1F435FA"/>
    <w:multiLevelType w:val="multilevel"/>
    <w:tmpl w:val="8D767386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88F3943"/>
    <w:multiLevelType w:val="hybridMultilevel"/>
    <w:tmpl w:val="1BB8A9E4"/>
    <w:lvl w:ilvl="0" w:tplc="83E42C5C">
      <w:start w:val="100"/>
      <w:numFmt w:val="lowerRoman"/>
      <w:lvlText w:val="(%1)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7"/>
        </w:tabs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abstractNum w:abstractNumId="30" w15:restartNumberingAfterBreak="0">
    <w:nsid w:val="5F365729"/>
    <w:multiLevelType w:val="hybridMultilevel"/>
    <w:tmpl w:val="212CDF7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C141B9"/>
    <w:multiLevelType w:val="hybridMultilevel"/>
    <w:tmpl w:val="830CCA96"/>
    <w:lvl w:ilvl="0" w:tplc="27FC5D74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8D3335C"/>
    <w:multiLevelType w:val="hybridMultilevel"/>
    <w:tmpl w:val="5E0A1CF4"/>
    <w:lvl w:ilvl="0" w:tplc="4FBC318E">
      <w:start w:val="2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 2" w:eastAsia="PMingLiU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B6C4E56"/>
    <w:multiLevelType w:val="hybridMultilevel"/>
    <w:tmpl w:val="5CD24FB4"/>
    <w:lvl w:ilvl="0" w:tplc="0409000F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B933763"/>
    <w:multiLevelType w:val="hybridMultilevel"/>
    <w:tmpl w:val="103C0B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CF1373C"/>
    <w:multiLevelType w:val="multilevel"/>
    <w:tmpl w:val="DA0828EC"/>
    <w:lvl w:ilvl="0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EB13B83"/>
    <w:multiLevelType w:val="multilevel"/>
    <w:tmpl w:val="701EB786"/>
    <w:lvl w:ilvl="0">
      <w:start w:val="9"/>
      <w:numFmt w:val="taiwaneseCountingThousand"/>
      <w:lvlText w:val="第%1章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5417F90"/>
    <w:multiLevelType w:val="hybridMultilevel"/>
    <w:tmpl w:val="B1FEFBCC"/>
    <w:lvl w:ilvl="0" w:tplc="384E8312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5EC211F"/>
    <w:multiLevelType w:val="hybridMultilevel"/>
    <w:tmpl w:val="AFB074B0"/>
    <w:lvl w:ilvl="0" w:tplc="8E6403B0">
      <w:start w:val="1"/>
      <w:numFmt w:val="bullet"/>
      <w:pStyle w:val="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A5A0D"/>
    <w:multiLevelType w:val="hybridMultilevel"/>
    <w:tmpl w:val="DA0828EC"/>
    <w:lvl w:ilvl="0" w:tplc="0704A5D6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485974870">
    <w:abstractNumId w:val="24"/>
  </w:num>
  <w:num w:numId="2" w16cid:durableId="1677222713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3465768">
    <w:abstractNumId w:val="38"/>
  </w:num>
  <w:num w:numId="4" w16cid:durableId="11218075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3325165">
    <w:abstractNumId w:val="9"/>
  </w:num>
  <w:num w:numId="6" w16cid:durableId="418449813">
    <w:abstractNumId w:val="0"/>
  </w:num>
  <w:num w:numId="7" w16cid:durableId="1164516818">
    <w:abstractNumId w:val="34"/>
  </w:num>
  <w:num w:numId="8" w16cid:durableId="1487822780">
    <w:abstractNumId w:val="37"/>
  </w:num>
  <w:num w:numId="9" w16cid:durableId="315693978">
    <w:abstractNumId w:val="20"/>
  </w:num>
  <w:num w:numId="10" w16cid:durableId="1461454308">
    <w:abstractNumId w:val="22"/>
  </w:num>
  <w:num w:numId="11" w16cid:durableId="246236015">
    <w:abstractNumId w:val="30"/>
  </w:num>
  <w:num w:numId="12" w16cid:durableId="784734608">
    <w:abstractNumId w:val="7"/>
  </w:num>
  <w:num w:numId="13" w16cid:durableId="1575238466">
    <w:abstractNumId w:val="28"/>
  </w:num>
  <w:num w:numId="14" w16cid:durableId="1524131964">
    <w:abstractNumId w:val="39"/>
  </w:num>
  <w:num w:numId="15" w16cid:durableId="2141727985">
    <w:abstractNumId w:val="35"/>
  </w:num>
  <w:num w:numId="16" w16cid:durableId="1898123826">
    <w:abstractNumId w:val="14"/>
  </w:num>
  <w:num w:numId="17" w16cid:durableId="1770924943">
    <w:abstractNumId w:val="1"/>
  </w:num>
  <w:num w:numId="18" w16cid:durableId="52045612">
    <w:abstractNumId w:val="36"/>
  </w:num>
  <w:num w:numId="19" w16cid:durableId="188877673">
    <w:abstractNumId w:val="33"/>
  </w:num>
  <w:num w:numId="20" w16cid:durableId="1657758887">
    <w:abstractNumId w:val="27"/>
  </w:num>
  <w:num w:numId="21" w16cid:durableId="247734599">
    <w:abstractNumId w:val="12"/>
  </w:num>
  <w:num w:numId="22" w16cid:durableId="597715870">
    <w:abstractNumId w:val="17"/>
  </w:num>
  <w:num w:numId="23" w16cid:durableId="446655552">
    <w:abstractNumId w:val="4"/>
  </w:num>
  <w:num w:numId="24" w16cid:durableId="1595089301">
    <w:abstractNumId w:val="23"/>
  </w:num>
  <w:num w:numId="25" w16cid:durableId="1785153588">
    <w:abstractNumId w:val="31"/>
  </w:num>
  <w:num w:numId="26" w16cid:durableId="1330592980">
    <w:abstractNumId w:val="3"/>
  </w:num>
  <w:num w:numId="27" w16cid:durableId="1156997856">
    <w:abstractNumId w:val="19"/>
  </w:num>
  <w:num w:numId="28" w16cid:durableId="1891844387">
    <w:abstractNumId w:val="26"/>
  </w:num>
  <w:num w:numId="29" w16cid:durableId="801921636">
    <w:abstractNumId w:val="21"/>
  </w:num>
  <w:num w:numId="30" w16cid:durableId="153492421">
    <w:abstractNumId w:val="10"/>
  </w:num>
  <w:num w:numId="31" w16cid:durableId="179783860">
    <w:abstractNumId w:val="11"/>
  </w:num>
  <w:num w:numId="32" w16cid:durableId="1433742092">
    <w:abstractNumId w:val="8"/>
  </w:num>
  <w:num w:numId="33" w16cid:durableId="1426850371">
    <w:abstractNumId w:val="29"/>
  </w:num>
  <w:num w:numId="34" w16cid:durableId="863403301">
    <w:abstractNumId w:val="2"/>
  </w:num>
  <w:num w:numId="35" w16cid:durableId="2120103230">
    <w:abstractNumId w:val="13"/>
  </w:num>
  <w:num w:numId="36" w16cid:durableId="1619331310">
    <w:abstractNumId w:val="6"/>
  </w:num>
  <w:num w:numId="37" w16cid:durableId="2037190565">
    <w:abstractNumId w:val="18"/>
  </w:num>
  <w:num w:numId="38" w16cid:durableId="873424473">
    <w:abstractNumId w:val="16"/>
  </w:num>
  <w:num w:numId="39" w16cid:durableId="196846593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62207365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83043926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1088075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66626208">
    <w:abstractNumId w:val="5"/>
  </w:num>
  <w:num w:numId="44" w16cid:durableId="1573660977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8599456">
    <w:abstractNumId w:val="32"/>
  </w:num>
  <w:num w:numId="46" w16cid:durableId="1737627421">
    <w:abstractNumId w:val="15"/>
  </w:num>
  <w:num w:numId="47" w16cid:durableId="9164801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19"/>
  <w:drawingGridVerticalSpacing w:val="181"/>
  <w:displayHorizontalDrawingGridEvery w:val="2"/>
  <w:noPunctuationKerning/>
  <w:characterSpacingControl w:val="doNotCompress"/>
  <w:hdr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E62"/>
    <w:rsid w:val="0000409F"/>
    <w:rsid w:val="0000459A"/>
    <w:rsid w:val="00012E0D"/>
    <w:rsid w:val="00013F99"/>
    <w:rsid w:val="00016A1B"/>
    <w:rsid w:val="0002408B"/>
    <w:rsid w:val="00033C62"/>
    <w:rsid w:val="0003478B"/>
    <w:rsid w:val="00036F9E"/>
    <w:rsid w:val="00041214"/>
    <w:rsid w:val="00042447"/>
    <w:rsid w:val="00043725"/>
    <w:rsid w:val="00045F0A"/>
    <w:rsid w:val="0005211A"/>
    <w:rsid w:val="000556FD"/>
    <w:rsid w:val="00060E1F"/>
    <w:rsid w:val="00061138"/>
    <w:rsid w:val="00063462"/>
    <w:rsid w:val="0006352A"/>
    <w:rsid w:val="00063778"/>
    <w:rsid w:val="00072B51"/>
    <w:rsid w:val="0007618A"/>
    <w:rsid w:val="00080E71"/>
    <w:rsid w:val="00092D95"/>
    <w:rsid w:val="00092FB7"/>
    <w:rsid w:val="0009478C"/>
    <w:rsid w:val="00097012"/>
    <w:rsid w:val="0009754D"/>
    <w:rsid w:val="000A08A6"/>
    <w:rsid w:val="000B0EAE"/>
    <w:rsid w:val="000B13D4"/>
    <w:rsid w:val="000B2159"/>
    <w:rsid w:val="000B4BC1"/>
    <w:rsid w:val="000B73C1"/>
    <w:rsid w:val="000B740C"/>
    <w:rsid w:val="000C471A"/>
    <w:rsid w:val="000C5B5D"/>
    <w:rsid w:val="000D518A"/>
    <w:rsid w:val="000E24ED"/>
    <w:rsid w:val="000E3F72"/>
    <w:rsid w:val="000E4547"/>
    <w:rsid w:val="000E58B1"/>
    <w:rsid w:val="000F2D39"/>
    <w:rsid w:val="000F57BE"/>
    <w:rsid w:val="00100310"/>
    <w:rsid w:val="0010137B"/>
    <w:rsid w:val="001051F7"/>
    <w:rsid w:val="0011353C"/>
    <w:rsid w:val="00113A13"/>
    <w:rsid w:val="001142A9"/>
    <w:rsid w:val="00117B21"/>
    <w:rsid w:val="00123D29"/>
    <w:rsid w:val="00132391"/>
    <w:rsid w:val="00133848"/>
    <w:rsid w:val="00157EFB"/>
    <w:rsid w:val="00165955"/>
    <w:rsid w:val="00174768"/>
    <w:rsid w:val="00174B56"/>
    <w:rsid w:val="00174FB7"/>
    <w:rsid w:val="001754BC"/>
    <w:rsid w:val="00177F89"/>
    <w:rsid w:val="00186F21"/>
    <w:rsid w:val="00186F49"/>
    <w:rsid w:val="00193BCD"/>
    <w:rsid w:val="00194FE1"/>
    <w:rsid w:val="00196147"/>
    <w:rsid w:val="001A273C"/>
    <w:rsid w:val="001A2FBC"/>
    <w:rsid w:val="001B07AA"/>
    <w:rsid w:val="001B195B"/>
    <w:rsid w:val="001B4B10"/>
    <w:rsid w:val="001D69CB"/>
    <w:rsid w:val="001D6F26"/>
    <w:rsid w:val="001D725E"/>
    <w:rsid w:val="001E1809"/>
    <w:rsid w:val="001E1D63"/>
    <w:rsid w:val="001E22C5"/>
    <w:rsid w:val="001E2DB2"/>
    <w:rsid w:val="001E48CC"/>
    <w:rsid w:val="00205A8A"/>
    <w:rsid w:val="002156D1"/>
    <w:rsid w:val="00216EAB"/>
    <w:rsid w:val="00222989"/>
    <w:rsid w:val="00225350"/>
    <w:rsid w:val="0022677E"/>
    <w:rsid w:val="00235D25"/>
    <w:rsid w:val="002419BC"/>
    <w:rsid w:val="00242293"/>
    <w:rsid w:val="00244210"/>
    <w:rsid w:val="00252497"/>
    <w:rsid w:val="00253BF4"/>
    <w:rsid w:val="00254317"/>
    <w:rsid w:val="0025620C"/>
    <w:rsid w:val="002602E0"/>
    <w:rsid w:val="00261CB1"/>
    <w:rsid w:val="00263018"/>
    <w:rsid w:val="00266587"/>
    <w:rsid w:val="002717DB"/>
    <w:rsid w:val="00290855"/>
    <w:rsid w:val="00291001"/>
    <w:rsid w:val="0029431B"/>
    <w:rsid w:val="002A1F70"/>
    <w:rsid w:val="002B101B"/>
    <w:rsid w:val="002B7A49"/>
    <w:rsid w:val="002C7717"/>
    <w:rsid w:val="002D0C31"/>
    <w:rsid w:val="002D43CE"/>
    <w:rsid w:val="002E00F7"/>
    <w:rsid w:val="002E7837"/>
    <w:rsid w:val="002F43BD"/>
    <w:rsid w:val="00304444"/>
    <w:rsid w:val="0030590C"/>
    <w:rsid w:val="00312A6A"/>
    <w:rsid w:val="003163B2"/>
    <w:rsid w:val="00320932"/>
    <w:rsid w:val="0032612C"/>
    <w:rsid w:val="003304CE"/>
    <w:rsid w:val="0033092A"/>
    <w:rsid w:val="00335D28"/>
    <w:rsid w:val="00335E00"/>
    <w:rsid w:val="00337C95"/>
    <w:rsid w:val="00340305"/>
    <w:rsid w:val="00340B3B"/>
    <w:rsid w:val="00341659"/>
    <w:rsid w:val="00345C3C"/>
    <w:rsid w:val="00347D40"/>
    <w:rsid w:val="00350003"/>
    <w:rsid w:val="0035147C"/>
    <w:rsid w:val="0035456E"/>
    <w:rsid w:val="00361AB7"/>
    <w:rsid w:val="0036371F"/>
    <w:rsid w:val="00365B66"/>
    <w:rsid w:val="00372E25"/>
    <w:rsid w:val="003876ED"/>
    <w:rsid w:val="0039723E"/>
    <w:rsid w:val="0039795B"/>
    <w:rsid w:val="003A2002"/>
    <w:rsid w:val="003A5B3F"/>
    <w:rsid w:val="003A66B5"/>
    <w:rsid w:val="003B0F87"/>
    <w:rsid w:val="003B3613"/>
    <w:rsid w:val="003C0D3D"/>
    <w:rsid w:val="003C44B4"/>
    <w:rsid w:val="003C6C6A"/>
    <w:rsid w:val="003C7ED9"/>
    <w:rsid w:val="003D00FE"/>
    <w:rsid w:val="003D239C"/>
    <w:rsid w:val="003D6987"/>
    <w:rsid w:val="003D7096"/>
    <w:rsid w:val="003D7DA2"/>
    <w:rsid w:val="003E0432"/>
    <w:rsid w:val="003E10BC"/>
    <w:rsid w:val="003E717D"/>
    <w:rsid w:val="003F145E"/>
    <w:rsid w:val="003F4C49"/>
    <w:rsid w:val="003F5251"/>
    <w:rsid w:val="003F5AD0"/>
    <w:rsid w:val="003F798C"/>
    <w:rsid w:val="00403BDB"/>
    <w:rsid w:val="004045FE"/>
    <w:rsid w:val="00406DBE"/>
    <w:rsid w:val="00412FB6"/>
    <w:rsid w:val="004204B6"/>
    <w:rsid w:val="00420D26"/>
    <w:rsid w:val="00420EC5"/>
    <w:rsid w:val="00432B96"/>
    <w:rsid w:val="00433F40"/>
    <w:rsid w:val="00434178"/>
    <w:rsid w:val="0044000E"/>
    <w:rsid w:val="0046013C"/>
    <w:rsid w:val="00465F7B"/>
    <w:rsid w:val="00471FE0"/>
    <w:rsid w:val="004727DD"/>
    <w:rsid w:val="00474137"/>
    <w:rsid w:val="0047613E"/>
    <w:rsid w:val="00477B37"/>
    <w:rsid w:val="004801C2"/>
    <w:rsid w:val="00484EE2"/>
    <w:rsid w:val="0048700F"/>
    <w:rsid w:val="004923D0"/>
    <w:rsid w:val="00492441"/>
    <w:rsid w:val="00492578"/>
    <w:rsid w:val="00492F58"/>
    <w:rsid w:val="004947C0"/>
    <w:rsid w:val="00496BC7"/>
    <w:rsid w:val="00497400"/>
    <w:rsid w:val="004A2AA7"/>
    <w:rsid w:val="004A3261"/>
    <w:rsid w:val="004A548B"/>
    <w:rsid w:val="004B0CCA"/>
    <w:rsid w:val="004B1471"/>
    <w:rsid w:val="004B2652"/>
    <w:rsid w:val="004B4554"/>
    <w:rsid w:val="004C120D"/>
    <w:rsid w:val="004C1B0E"/>
    <w:rsid w:val="004C56D9"/>
    <w:rsid w:val="004C6CFB"/>
    <w:rsid w:val="004D0181"/>
    <w:rsid w:val="004D1D64"/>
    <w:rsid w:val="004D4218"/>
    <w:rsid w:val="004D6658"/>
    <w:rsid w:val="004F63EF"/>
    <w:rsid w:val="005007C2"/>
    <w:rsid w:val="005030A6"/>
    <w:rsid w:val="00522DB4"/>
    <w:rsid w:val="0052400D"/>
    <w:rsid w:val="005264F1"/>
    <w:rsid w:val="00526B82"/>
    <w:rsid w:val="005271DF"/>
    <w:rsid w:val="00527413"/>
    <w:rsid w:val="005331AC"/>
    <w:rsid w:val="005348FD"/>
    <w:rsid w:val="0053573E"/>
    <w:rsid w:val="005404EC"/>
    <w:rsid w:val="00543C3F"/>
    <w:rsid w:val="00545AD4"/>
    <w:rsid w:val="00546F67"/>
    <w:rsid w:val="00550D2B"/>
    <w:rsid w:val="00552D20"/>
    <w:rsid w:val="0055689A"/>
    <w:rsid w:val="00556919"/>
    <w:rsid w:val="00556C2C"/>
    <w:rsid w:val="00556EC0"/>
    <w:rsid w:val="00557B1B"/>
    <w:rsid w:val="005606E6"/>
    <w:rsid w:val="00561F99"/>
    <w:rsid w:val="00562B8B"/>
    <w:rsid w:val="005663D9"/>
    <w:rsid w:val="005670AB"/>
    <w:rsid w:val="00567F90"/>
    <w:rsid w:val="00570658"/>
    <w:rsid w:val="00571574"/>
    <w:rsid w:val="00572096"/>
    <w:rsid w:val="00573E2A"/>
    <w:rsid w:val="00574122"/>
    <w:rsid w:val="0058058B"/>
    <w:rsid w:val="00583D55"/>
    <w:rsid w:val="005943F2"/>
    <w:rsid w:val="00597B55"/>
    <w:rsid w:val="005A4F63"/>
    <w:rsid w:val="005A5774"/>
    <w:rsid w:val="005A592D"/>
    <w:rsid w:val="005A5A4D"/>
    <w:rsid w:val="005A5DF9"/>
    <w:rsid w:val="005A5E4E"/>
    <w:rsid w:val="005B5E3F"/>
    <w:rsid w:val="005B712B"/>
    <w:rsid w:val="005C4826"/>
    <w:rsid w:val="005C512A"/>
    <w:rsid w:val="005C5650"/>
    <w:rsid w:val="005C68AB"/>
    <w:rsid w:val="005C69CB"/>
    <w:rsid w:val="005C79BA"/>
    <w:rsid w:val="005C7DE4"/>
    <w:rsid w:val="005D1CD1"/>
    <w:rsid w:val="005D3468"/>
    <w:rsid w:val="005D6272"/>
    <w:rsid w:val="005E20F6"/>
    <w:rsid w:val="005E2EBF"/>
    <w:rsid w:val="005E5255"/>
    <w:rsid w:val="005E72EB"/>
    <w:rsid w:val="005F149C"/>
    <w:rsid w:val="005F32E7"/>
    <w:rsid w:val="005F5285"/>
    <w:rsid w:val="005F5420"/>
    <w:rsid w:val="005F5CF0"/>
    <w:rsid w:val="005F7107"/>
    <w:rsid w:val="006004C7"/>
    <w:rsid w:val="0060050D"/>
    <w:rsid w:val="00612879"/>
    <w:rsid w:val="006133E5"/>
    <w:rsid w:val="00615259"/>
    <w:rsid w:val="00627ECA"/>
    <w:rsid w:val="0063278F"/>
    <w:rsid w:val="006341EB"/>
    <w:rsid w:val="0063594F"/>
    <w:rsid w:val="00643BA4"/>
    <w:rsid w:val="006456ED"/>
    <w:rsid w:val="0064634A"/>
    <w:rsid w:val="00654A33"/>
    <w:rsid w:val="0065674E"/>
    <w:rsid w:val="00656D95"/>
    <w:rsid w:val="006640B5"/>
    <w:rsid w:val="00667E51"/>
    <w:rsid w:val="00670587"/>
    <w:rsid w:val="00670CDB"/>
    <w:rsid w:val="00674D76"/>
    <w:rsid w:val="00681751"/>
    <w:rsid w:val="00684397"/>
    <w:rsid w:val="006852B5"/>
    <w:rsid w:val="00685BCA"/>
    <w:rsid w:val="006927CB"/>
    <w:rsid w:val="00696569"/>
    <w:rsid w:val="006979B8"/>
    <w:rsid w:val="00697D13"/>
    <w:rsid w:val="006A02DE"/>
    <w:rsid w:val="006A26C9"/>
    <w:rsid w:val="006A2819"/>
    <w:rsid w:val="006A515F"/>
    <w:rsid w:val="006A57E3"/>
    <w:rsid w:val="006B0127"/>
    <w:rsid w:val="006B25FB"/>
    <w:rsid w:val="006D1168"/>
    <w:rsid w:val="006E1346"/>
    <w:rsid w:val="006E597C"/>
    <w:rsid w:val="006F14A0"/>
    <w:rsid w:val="006F5AE4"/>
    <w:rsid w:val="007156E0"/>
    <w:rsid w:val="00717608"/>
    <w:rsid w:val="00724E9C"/>
    <w:rsid w:val="0072524F"/>
    <w:rsid w:val="00725653"/>
    <w:rsid w:val="007261B2"/>
    <w:rsid w:val="00726F7A"/>
    <w:rsid w:val="00733EE6"/>
    <w:rsid w:val="0073525F"/>
    <w:rsid w:val="00740BBD"/>
    <w:rsid w:val="007436E6"/>
    <w:rsid w:val="00743DC7"/>
    <w:rsid w:val="00746DBF"/>
    <w:rsid w:val="00747A0C"/>
    <w:rsid w:val="00755B9E"/>
    <w:rsid w:val="00760110"/>
    <w:rsid w:val="0076271A"/>
    <w:rsid w:val="00763AEC"/>
    <w:rsid w:val="00764168"/>
    <w:rsid w:val="00765B79"/>
    <w:rsid w:val="00767CC1"/>
    <w:rsid w:val="00770947"/>
    <w:rsid w:val="00773BEA"/>
    <w:rsid w:val="00775388"/>
    <w:rsid w:val="00776278"/>
    <w:rsid w:val="00787D86"/>
    <w:rsid w:val="00792C00"/>
    <w:rsid w:val="007947C8"/>
    <w:rsid w:val="007B0DF7"/>
    <w:rsid w:val="007B6FC2"/>
    <w:rsid w:val="007C0310"/>
    <w:rsid w:val="007C2761"/>
    <w:rsid w:val="007C3B15"/>
    <w:rsid w:val="007C41C7"/>
    <w:rsid w:val="007C561D"/>
    <w:rsid w:val="007C6BDA"/>
    <w:rsid w:val="007C76F0"/>
    <w:rsid w:val="007D0F24"/>
    <w:rsid w:val="007D1211"/>
    <w:rsid w:val="007D226A"/>
    <w:rsid w:val="007D51C2"/>
    <w:rsid w:val="007F13DF"/>
    <w:rsid w:val="007F4DED"/>
    <w:rsid w:val="00801DEF"/>
    <w:rsid w:val="00803639"/>
    <w:rsid w:val="00805EA3"/>
    <w:rsid w:val="008060AD"/>
    <w:rsid w:val="00813319"/>
    <w:rsid w:val="00821365"/>
    <w:rsid w:val="008230DF"/>
    <w:rsid w:val="00830143"/>
    <w:rsid w:val="00830A95"/>
    <w:rsid w:val="00834219"/>
    <w:rsid w:val="0084127C"/>
    <w:rsid w:val="00842B44"/>
    <w:rsid w:val="0085484B"/>
    <w:rsid w:val="00855949"/>
    <w:rsid w:val="008577D3"/>
    <w:rsid w:val="008638A5"/>
    <w:rsid w:val="00866525"/>
    <w:rsid w:val="008724B8"/>
    <w:rsid w:val="008730C5"/>
    <w:rsid w:val="00877EB7"/>
    <w:rsid w:val="0088171E"/>
    <w:rsid w:val="00882671"/>
    <w:rsid w:val="00883488"/>
    <w:rsid w:val="0088360C"/>
    <w:rsid w:val="00884EEA"/>
    <w:rsid w:val="008927D7"/>
    <w:rsid w:val="0089469E"/>
    <w:rsid w:val="008A1BA7"/>
    <w:rsid w:val="008A2FD0"/>
    <w:rsid w:val="008A50F9"/>
    <w:rsid w:val="008B09D1"/>
    <w:rsid w:val="008B0F8F"/>
    <w:rsid w:val="008B7E62"/>
    <w:rsid w:val="008C55B3"/>
    <w:rsid w:val="008D48B0"/>
    <w:rsid w:val="008E1048"/>
    <w:rsid w:val="008E2C44"/>
    <w:rsid w:val="008E4CBB"/>
    <w:rsid w:val="008E5FED"/>
    <w:rsid w:val="008F599A"/>
    <w:rsid w:val="009121FF"/>
    <w:rsid w:val="00913DC9"/>
    <w:rsid w:val="00915A5C"/>
    <w:rsid w:val="00915C1C"/>
    <w:rsid w:val="00926407"/>
    <w:rsid w:val="00935001"/>
    <w:rsid w:val="009354F8"/>
    <w:rsid w:val="00941157"/>
    <w:rsid w:val="009446BC"/>
    <w:rsid w:val="00951009"/>
    <w:rsid w:val="00953D15"/>
    <w:rsid w:val="00953EC3"/>
    <w:rsid w:val="00955ABD"/>
    <w:rsid w:val="00955D51"/>
    <w:rsid w:val="009564F9"/>
    <w:rsid w:val="00957301"/>
    <w:rsid w:val="009573C4"/>
    <w:rsid w:val="00962686"/>
    <w:rsid w:val="009629E2"/>
    <w:rsid w:val="00983076"/>
    <w:rsid w:val="009909B2"/>
    <w:rsid w:val="00992E4D"/>
    <w:rsid w:val="00993BFD"/>
    <w:rsid w:val="00994B21"/>
    <w:rsid w:val="009A0614"/>
    <w:rsid w:val="009A17AF"/>
    <w:rsid w:val="009A1AE4"/>
    <w:rsid w:val="009B062B"/>
    <w:rsid w:val="009B299A"/>
    <w:rsid w:val="009B7D59"/>
    <w:rsid w:val="009C23FC"/>
    <w:rsid w:val="009C5B23"/>
    <w:rsid w:val="009C7095"/>
    <w:rsid w:val="009F444F"/>
    <w:rsid w:val="009F582F"/>
    <w:rsid w:val="00A02AE0"/>
    <w:rsid w:val="00A077FC"/>
    <w:rsid w:val="00A07A4C"/>
    <w:rsid w:val="00A07C28"/>
    <w:rsid w:val="00A10E39"/>
    <w:rsid w:val="00A112E5"/>
    <w:rsid w:val="00A11701"/>
    <w:rsid w:val="00A12052"/>
    <w:rsid w:val="00A14401"/>
    <w:rsid w:val="00A146A0"/>
    <w:rsid w:val="00A23158"/>
    <w:rsid w:val="00A27693"/>
    <w:rsid w:val="00A3072C"/>
    <w:rsid w:val="00A30C38"/>
    <w:rsid w:val="00A37201"/>
    <w:rsid w:val="00A37258"/>
    <w:rsid w:val="00A40B96"/>
    <w:rsid w:val="00A43012"/>
    <w:rsid w:val="00A44F2E"/>
    <w:rsid w:val="00A4500A"/>
    <w:rsid w:val="00A475B3"/>
    <w:rsid w:val="00A558E3"/>
    <w:rsid w:val="00A62145"/>
    <w:rsid w:val="00A64A60"/>
    <w:rsid w:val="00A671F1"/>
    <w:rsid w:val="00A72E13"/>
    <w:rsid w:val="00A81075"/>
    <w:rsid w:val="00A83424"/>
    <w:rsid w:val="00A87A40"/>
    <w:rsid w:val="00A90D1F"/>
    <w:rsid w:val="00A9456A"/>
    <w:rsid w:val="00AA16A6"/>
    <w:rsid w:val="00AA1AB0"/>
    <w:rsid w:val="00AA3922"/>
    <w:rsid w:val="00AB7F16"/>
    <w:rsid w:val="00AD1F8A"/>
    <w:rsid w:val="00AD39C7"/>
    <w:rsid w:val="00AE4BF2"/>
    <w:rsid w:val="00AE7188"/>
    <w:rsid w:val="00AF16B9"/>
    <w:rsid w:val="00AF6629"/>
    <w:rsid w:val="00B032FD"/>
    <w:rsid w:val="00B06D34"/>
    <w:rsid w:val="00B0764C"/>
    <w:rsid w:val="00B20913"/>
    <w:rsid w:val="00B24651"/>
    <w:rsid w:val="00B24738"/>
    <w:rsid w:val="00B25D7C"/>
    <w:rsid w:val="00B26365"/>
    <w:rsid w:val="00B30647"/>
    <w:rsid w:val="00B30CEE"/>
    <w:rsid w:val="00B35B9E"/>
    <w:rsid w:val="00B40DA4"/>
    <w:rsid w:val="00B41107"/>
    <w:rsid w:val="00B412A2"/>
    <w:rsid w:val="00B42D6E"/>
    <w:rsid w:val="00B517C6"/>
    <w:rsid w:val="00B52C8F"/>
    <w:rsid w:val="00B54B7A"/>
    <w:rsid w:val="00B61A15"/>
    <w:rsid w:val="00B63188"/>
    <w:rsid w:val="00B63577"/>
    <w:rsid w:val="00B6424E"/>
    <w:rsid w:val="00B6496B"/>
    <w:rsid w:val="00B65E55"/>
    <w:rsid w:val="00B65F89"/>
    <w:rsid w:val="00B756F2"/>
    <w:rsid w:val="00B76A60"/>
    <w:rsid w:val="00B84EB3"/>
    <w:rsid w:val="00B94187"/>
    <w:rsid w:val="00BA09A9"/>
    <w:rsid w:val="00BA356C"/>
    <w:rsid w:val="00BA554F"/>
    <w:rsid w:val="00BA6AC3"/>
    <w:rsid w:val="00BA6FB0"/>
    <w:rsid w:val="00BA7658"/>
    <w:rsid w:val="00BB1797"/>
    <w:rsid w:val="00BB480E"/>
    <w:rsid w:val="00BC0CA6"/>
    <w:rsid w:val="00BC6D2D"/>
    <w:rsid w:val="00BD2926"/>
    <w:rsid w:val="00BD36B8"/>
    <w:rsid w:val="00BD3954"/>
    <w:rsid w:val="00BD6831"/>
    <w:rsid w:val="00BD6EE6"/>
    <w:rsid w:val="00BE160E"/>
    <w:rsid w:val="00BE578C"/>
    <w:rsid w:val="00BF5F3C"/>
    <w:rsid w:val="00C11ECB"/>
    <w:rsid w:val="00C20459"/>
    <w:rsid w:val="00C22C69"/>
    <w:rsid w:val="00C23E64"/>
    <w:rsid w:val="00C302A7"/>
    <w:rsid w:val="00C30577"/>
    <w:rsid w:val="00C3738E"/>
    <w:rsid w:val="00C37CA0"/>
    <w:rsid w:val="00C406A3"/>
    <w:rsid w:val="00C41E43"/>
    <w:rsid w:val="00C4254E"/>
    <w:rsid w:val="00C45AD9"/>
    <w:rsid w:val="00C47E1D"/>
    <w:rsid w:val="00C505E8"/>
    <w:rsid w:val="00C54311"/>
    <w:rsid w:val="00C61634"/>
    <w:rsid w:val="00C66887"/>
    <w:rsid w:val="00C70ECE"/>
    <w:rsid w:val="00C749F4"/>
    <w:rsid w:val="00C82488"/>
    <w:rsid w:val="00C82504"/>
    <w:rsid w:val="00C83819"/>
    <w:rsid w:val="00C84EFC"/>
    <w:rsid w:val="00C90598"/>
    <w:rsid w:val="00C91E92"/>
    <w:rsid w:val="00C93443"/>
    <w:rsid w:val="00C95617"/>
    <w:rsid w:val="00CA0649"/>
    <w:rsid w:val="00CA573E"/>
    <w:rsid w:val="00CB2730"/>
    <w:rsid w:val="00CB3CC8"/>
    <w:rsid w:val="00CB7669"/>
    <w:rsid w:val="00CB78F5"/>
    <w:rsid w:val="00CC5912"/>
    <w:rsid w:val="00CC69F3"/>
    <w:rsid w:val="00CC78C3"/>
    <w:rsid w:val="00CD47F8"/>
    <w:rsid w:val="00CD6E07"/>
    <w:rsid w:val="00CD7D60"/>
    <w:rsid w:val="00CE03BA"/>
    <w:rsid w:val="00CE2961"/>
    <w:rsid w:val="00CE54AC"/>
    <w:rsid w:val="00CE56EA"/>
    <w:rsid w:val="00CE6814"/>
    <w:rsid w:val="00CE71E4"/>
    <w:rsid w:val="00CF0797"/>
    <w:rsid w:val="00CF20AE"/>
    <w:rsid w:val="00CF56C4"/>
    <w:rsid w:val="00CF78A5"/>
    <w:rsid w:val="00D01645"/>
    <w:rsid w:val="00D01C55"/>
    <w:rsid w:val="00D0310D"/>
    <w:rsid w:val="00D057F1"/>
    <w:rsid w:val="00D127EB"/>
    <w:rsid w:val="00D13D30"/>
    <w:rsid w:val="00D17DB3"/>
    <w:rsid w:val="00D22818"/>
    <w:rsid w:val="00D25167"/>
    <w:rsid w:val="00D254F6"/>
    <w:rsid w:val="00D262E0"/>
    <w:rsid w:val="00D2661F"/>
    <w:rsid w:val="00D311CF"/>
    <w:rsid w:val="00D32A2C"/>
    <w:rsid w:val="00D33378"/>
    <w:rsid w:val="00D333BE"/>
    <w:rsid w:val="00D368A4"/>
    <w:rsid w:val="00D465F8"/>
    <w:rsid w:val="00D47593"/>
    <w:rsid w:val="00D478E0"/>
    <w:rsid w:val="00D51752"/>
    <w:rsid w:val="00D54B9F"/>
    <w:rsid w:val="00D5771F"/>
    <w:rsid w:val="00D57FA7"/>
    <w:rsid w:val="00D61D14"/>
    <w:rsid w:val="00D735D7"/>
    <w:rsid w:val="00D74F72"/>
    <w:rsid w:val="00D75BCB"/>
    <w:rsid w:val="00D76FCB"/>
    <w:rsid w:val="00D77145"/>
    <w:rsid w:val="00D77992"/>
    <w:rsid w:val="00D86387"/>
    <w:rsid w:val="00D86F50"/>
    <w:rsid w:val="00D9352E"/>
    <w:rsid w:val="00D963AB"/>
    <w:rsid w:val="00DA0615"/>
    <w:rsid w:val="00DA4F7C"/>
    <w:rsid w:val="00DB3912"/>
    <w:rsid w:val="00DB5080"/>
    <w:rsid w:val="00DB5649"/>
    <w:rsid w:val="00DB5D98"/>
    <w:rsid w:val="00DB6F56"/>
    <w:rsid w:val="00DB7A25"/>
    <w:rsid w:val="00DC1C55"/>
    <w:rsid w:val="00DC4091"/>
    <w:rsid w:val="00DC6197"/>
    <w:rsid w:val="00DC6DA0"/>
    <w:rsid w:val="00DD0C6D"/>
    <w:rsid w:val="00DD109C"/>
    <w:rsid w:val="00DE44B3"/>
    <w:rsid w:val="00DE5D59"/>
    <w:rsid w:val="00DE6D16"/>
    <w:rsid w:val="00DF1807"/>
    <w:rsid w:val="00DF3C1F"/>
    <w:rsid w:val="00DF5CAA"/>
    <w:rsid w:val="00DF6B5C"/>
    <w:rsid w:val="00DF6DA4"/>
    <w:rsid w:val="00E0425C"/>
    <w:rsid w:val="00E059F6"/>
    <w:rsid w:val="00E11E79"/>
    <w:rsid w:val="00E1475F"/>
    <w:rsid w:val="00E148B0"/>
    <w:rsid w:val="00E2373D"/>
    <w:rsid w:val="00E3471F"/>
    <w:rsid w:val="00E50481"/>
    <w:rsid w:val="00E53EB9"/>
    <w:rsid w:val="00E600CC"/>
    <w:rsid w:val="00E611D5"/>
    <w:rsid w:val="00E67808"/>
    <w:rsid w:val="00E70807"/>
    <w:rsid w:val="00E70CDB"/>
    <w:rsid w:val="00E71770"/>
    <w:rsid w:val="00E72E12"/>
    <w:rsid w:val="00E8070B"/>
    <w:rsid w:val="00E84B16"/>
    <w:rsid w:val="00E85981"/>
    <w:rsid w:val="00E92FD8"/>
    <w:rsid w:val="00EA3C01"/>
    <w:rsid w:val="00EA6C79"/>
    <w:rsid w:val="00EA6D82"/>
    <w:rsid w:val="00EA745A"/>
    <w:rsid w:val="00EB066D"/>
    <w:rsid w:val="00EB7F76"/>
    <w:rsid w:val="00EC57F8"/>
    <w:rsid w:val="00EC6D24"/>
    <w:rsid w:val="00ED1599"/>
    <w:rsid w:val="00EE1C87"/>
    <w:rsid w:val="00EE2DF6"/>
    <w:rsid w:val="00EF0459"/>
    <w:rsid w:val="00EF25BC"/>
    <w:rsid w:val="00EF3D1F"/>
    <w:rsid w:val="00EF65AF"/>
    <w:rsid w:val="00F02B69"/>
    <w:rsid w:val="00F031AC"/>
    <w:rsid w:val="00F05917"/>
    <w:rsid w:val="00F13B5A"/>
    <w:rsid w:val="00F2239D"/>
    <w:rsid w:val="00F239E5"/>
    <w:rsid w:val="00F252AB"/>
    <w:rsid w:val="00F34F9E"/>
    <w:rsid w:val="00F35B6A"/>
    <w:rsid w:val="00F40967"/>
    <w:rsid w:val="00F40A25"/>
    <w:rsid w:val="00F42987"/>
    <w:rsid w:val="00F456BB"/>
    <w:rsid w:val="00F46331"/>
    <w:rsid w:val="00F50FE0"/>
    <w:rsid w:val="00F615F1"/>
    <w:rsid w:val="00F65297"/>
    <w:rsid w:val="00F65354"/>
    <w:rsid w:val="00F658AD"/>
    <w:rsid w:val="00F67A48"/>
    <w:rsid w:val="00F80DAC"/>
    <w:rsid w:val="00F82704"/>
    <w:rsid w:val="00F865B1"/>
    <w:rsid w:val="00F90C7E"/>
    <w:rsid w:val="00F95A0B"/>
    <w:rsid w:val="00F95B2B"/>
    <w:rsid w:val="00F979B1"/>
    <w:rsid w:val="00FA2E26"/>
    <w:rsid w:val="00FB0EB7"/>
    <w:rsid w:val="00FC0505"/>
    <w:rsid w:val="00FC5293"/>
    <w:rsid w:val="00FD2353"/>
    <w:rsid w:val="00FD3AC2"/>
    <w:rsid w:val="00FD3D8E"/>
    <w:rsid w:val="00FD4291"/>
    <w:rsid w:val="00FD6772"/>
    <w:rsid w:val="00FE11F7"/>
    <w:rsid w:val="00FE1425"/>
    <w:rsid w:val="00FF3B73"/>
    <w:rsid w:val="00FF478B"/>
    <w:rsid w:val="00FF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 strokecolor="maroon">
      <v:fill color="white" on="f"/>
      <v:stroke color="maroon" on="f"/>
    </o:shapedefaults>
    <o:shapelayout v:ext="edit">
      <o:idmap v:ext="edit" data="2"/>
    </o:shapelayout>
  </w:shapeDefaults>
  <w:decimalSymbol w:val="."/>
  <w:listSeparator w:val=","/>
  <w14:docId w14:val="7FE86166"/>
  <w15:chartTrackingRefBased/>
  <w15:docId w15:val="{343DE710-F034-4F8A-B0E2-05A2010D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C79BA"/>
    <w:rPr>
      <w:sz w:val="22"/>
      <w:szCs w:val="24"/>
      <w:lang w:eastAsia="zh-TW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next w:val="a0"/>
    <w:qFormat/>
    <w:pPr>
      <w:keepNext/>
      <w:numPr>
        <w:numId w:val="2"/>
      </w:numPr>
      <w:spacing w:after="180" w:line="360" w:lineRule="auto"/>
      <w:outlineLvl w:val="2"/>
    </w:pPr>
    <w:rPr>
      <w:rFonts w:ascii="Arial" w:hAnsi="Arial" w:cs="Arial"/>
      <w:b/>
      <w:bCs/>
      <w:color w:val="6600CC"/>
      <w:spacing w:val="10"/>
      <w:sz w:val="28"/>
      <w:szCs w:val="28"/>
      <w:lang w:eastAsia="zh-TW"/>
    </w:rPr>
  </w:style>
  <w:style w:type="paragraph" w:styleId="7">
    <w:name w:val="heading 7"/>
    <w:basedOn w:val="a0"/>
    <w:next w:val="a1"/>
    <w:qFormat/>
    <w:rsid w:val="00D74F72"/>
    <w:pPr>
      <w:keepNext/>
      <w:widowControl w:val="0"/>
      <w:spacing w:line="400" w:lineRule="exact"/>
      <w:outlineLvl w:val="6"/>
    </w:pPr>
    <w:rPr>
      <w:rFonts w:ascii="Arial" w:hAnsi="Arial"/>
      <w:kern w:val="2"/>
      <w:sz w:val="28"/>
      <w:szCs w:val="20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pPr>
      <w:spacing w:after="120"/>
      <w:jc w:val="center"/>
    </w:pPr>
    <w:rPr>
      <w:rFonts w:ascii="Tahoma" w:hAnsi="Tahoma" w:cs="Tahoma"/>
      <w:b/>
      <w:color w:val="FFFFFF"/>
      <w:sz w:val="32"/>
      <w:szCs w:val="32"/>
      <w:lang w:eastAsia="zh-TW"/>
    </w:rPr>
  </w:style>
  <w:style w:type="paragraph" w:customStyle="1" w:styleId="a6">
    <w:name w:val="公司名稱"/>
    <w:basedOn w:val="a0"/>
    <w:rPr>
      <w:rFonts w:ascii="Tahoma" w:hAnsi="Tahoma" w:cs="Tahoma"/>
      <w:b/>
      <w:bCs/>
      <w:kern w:val="32"/>
      <w:sz w:val="72"/>
      <w:szCs w:val="72"/>
      <w:lang w:val="zh-TW" w:bidi="zh-TW"/>
    </w:rPr>
  </w:style>
  <w:style w:type="character" w:customStyle="1" w:styleId="AddressChar">
    <w:name w:val="Address Char"/>
    <w:link w:val="a7"/>
    <w:rPr>
      <w:rFonts w:ascii="Tahoma" w:hAnsi="Tahoma" w:cs="Tahoma"/>
      <w:sz w:val="28"/>
      <w:szCs w:val="28"/>
      <w:lang w:val="zh-TW" w:eastAsia="zh-TW" w:bidi="zh-TW"/>
    </w:rPr>
  </w:style>
  <w:style w:type="paragraph" w:customStyle="1" w:styleId="a7">
    <w:name w:val="地址"/>
    <w:link w:val="AddressChar"/>
    <w:pPr>
      <w:spacing w:after="600"/>
      <w:jc w:val="right"/>
    </w:pPr>
    <w:rPr>
      <w:rFonts w:ascii="Tahoma" w:hAnsi="Tahoma" w:cs="Tahoma"/>
      <w:sz w:val="28"/>
      <w:szCs w:val="28"/>
      <w:lang w:val="zh-TW" w:eastAsia="zh-TW" w:bidi="zh-TW"/>
    </w:rPr>
  </w:style>
  <w:style w:type="character" w:customStyle="1" w:styleId="SaleFeaturesChar">
    <w:name w:val="Sale Features Char"/>
    <w:link w:val="a"/>
    <w:rPr>
      <w:rFonts w:ascii="Arial" w:eastAsia="PMingLiU" w:hAnsi="Arial" w:cs="Arial"/>
      <w:b/>
      <w:bCs/>
      <w:color w:val="6600CC"/>
      <w:spacing w:val="10"/>
      <w:sz w:val="28"/>
      <w:szCs w:val="28"/>
      <w:lang w:val="zh-TW" w:eastAsia="zh-TW" w:bidi="zh-TW"/>
    </w:rPr>
  </w:style>
  <w:style w:type="paragraph" w:customStyle="1" w:styleId="a">
    <w:name w:val="特賣設備"/>
    <w:basedOn w:val="a0"/>
    <w:link w:val="SaleFeaturesChar"/>
    <w:pPr>
      <w:numPr>
        <w:numId w:val="4"/>
      </w:numPr>
      <w:tabs>
        <w:tab w:val="left" w:pos="360"/>
      </w:tabs>
      <w:spacing w:after="180" w:line="360" w:lineRule="auto"/>
    </w:pPr>
    <w:rPr>
      <w:rFonts w:ascii="Arial" w:hAnsi="Arial" w:cs="Arial"/>
      <w:b/>
      <w:bCs/>
      <w:color w:val="6600CC"/>
      <w:spacing w:val="10"/>
      <w:sz w:val="28"/>
      <w:szCs w:val="28"/>
      <w:lang w:val="zh-TW" w:bidi="zh-TW"/>
    </w:rPr>
  </w:style>
  <w:style w:type="paragraph" w:customStyle="1" w:styleId="a8">
    <w:name w:val="特賣標語旗幟"/>
    <w:pPr>
      <w:spacing w:before="240" w:after="60"/>
      <w:jc w:val="center"/>
    </w:pPr>
    <w:rPr>
      <w:rFonts w:ascii="Andale Mono" w:hAnsi="Andale Mono" w:cs="Andale Mono"/>
      <w:b/>
      <w:bCs/>
      <w:i/>
      <w:iCs/>
      <w:color w:val="FFFF99"/>
      <w:sz w:val="84"/>
      <w:szCs w:val="84"/>
      <w:lang w:val="zh-TW" w:eastAsia="zh-TW" w:bidi="zh-TW"/>
    </w:rPr>
  </w:style>
  <w:style w:type="paragraph" w:customStyle="1" w:styleId="Address">
    <w:name w:val="Address"/>
    <w:basedOn w:val="a0"/>
    <w:link w:val="Char"/>
  </w:style>
  <w:style w:type="character" w:customStyle="1" w:styleId="Char">
    <w:name w:val="地址 Char"/>
    <w:link w:val="Address"/>
    <w:rPr>
      <w:rFonts w:ascii="Tahoma" w:hAnsi="Tahoma" w:cs="Tahoma" w:hint="default"/>
      <w:sz w:val="28"/>
      <w:szCs w:val="24"/>
      <w:lang w:val="zh-TW" w:eastAsia="zh-TW" w:bidi="zh-TW"/>
    </w:rPr>
  </w:style>
  <w:style w:type="paragraph" w:customStyle="1" w:styleId="SaleFeatures">
    <w:name w:val="Sale Features"/>
    <w:basedOn w:val="a0"/>
    <w:link w:val="Char0"/>
  </w:style>
  <w:style w:type="character" w:customStyle="1" w:styleId="Char0">
    <w:name w:val="特賣設備 Char"/>
    <w:link w:val="SaleFeatures"/>
    <w:rPr>
      <w:rFonts w:ascii="Arial" w:hAnsi="Arial" w:cs="Arial" w:hint="default"/>
      <w:b/>
      <w:bCs/>
      <w:color w:val="6600CC"/>
      <w:spacing w:val="10"/>
      <w:sz w:val="28"/>
      <w:szCs w:val="28"/>
      <w:lang w:val="zh-TW" w:eastAsia="zh-TW" w:bidi="zh-TW"/>
    </w:rPr>
  </w:style>
  <w:style w:type="character" w:styleId="a9">
    <w:name w:val="page number"/>
    <w:basedOn w:val="a2"/>
    <w:rsid w:val="00765B79"/>
  </w:style>
  <w:style w:type="paragraph" w:styleId="aa">
    <w:name w:val="header"/>
    <w:basedOn w:val="a0"/>
    <w:link w:val="ab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styleId="ac">
    <w:name w:val="footer"/>
    <w:basedOn w:val="a0"/>
    <w:rsid w:val="00765B79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customStyle="1" w:styleId="Arial">
    <w:name w:val="內文 + Arial"/>
    <w:aliases w:val="16 點,粗體"/>
    <w:basedOn w:val="a0"/>
    <w:link w:val="Arial0"/>
    <w:rsid w:val="00765B79"/>
    <w:pPr>
      <w:widowControl w:val="0"/>
    </w:pPr>
    <w:rPr>
      <w:rFonts w:ascii="Arial" w:hAnsi="Arial" w:cs="Arial"/>
      <w:b/>
      <w:kern w:val="2"/>
      <w:sz w:val="32"/>
      <w:szCs w:val="32"/>
      <w:lang w:val="en-GB"/>
    </w:rPr>
  </w:style>
  <w:style w:type="character" w:customStyle="1" w:styleId="Arial0">
    <w:name w:val="內文 + Arial 字元"/>
    <w:aliases w:val="16 點 字元,粗體 字元"/>
    <w:link w:val="Arial"/>
    <w:rsid w:val="00765B79"/>
    <w:rPr>
      <w:rFonts w:ascii="Arial" w:eastAsia="PMingLiU" w:hAnsi="Arial" w:cs="Arial"/>
      <w:b/>
      <w:kern w:val="2"/>
      <w:sz w:val="32"/>
      <w:szCs w:val="32"/>
      <w:lang w:val="en-GB" w:eastAsia="zh-TW" w:bidi="ar-SA"/>
    </w:rPr>
  </w:style>
  <w:style w:type="paragraph" w:customStyle="1" w:styleId="Questiona">
    <w:name w:val="Question (a)"/>
    <w:rsid w:val="00765B79"/>
    <w:pPr>
      <w:tabs>
        <w:tab w:val="left" w:pos="851"/>
        <w:tab w:val="left" w:pos="1304"/>
        <w:tab w:val="left" w:pos="4253"/>
        <w:tab w:val="left" w:pos="4706"/>
        <w:tab w:val="left" w:pos="5160"/>
      </w:tabs>
      <w:overflowPunct w:val="0"/>
      <w:autoSpaceDE w:val="0"/>
      <w:autoSpaceDN w:val="0"/>
      <w:adjustRightInd w:val="0"/>
      <w:ind w:left="851" w:hanging="454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QuestionN">
    <w:name w:val="Question (N)"/>
    <w:rsid w:val="00765B79"/>
    <w:pPr>
      <w:tabs>
        <w:tab w:val="left" w:pos="397"/>
        <w:tab w:val="left" w:pos="851"/>
        <w:tab w:val="left" w:pos="1247"/>
        <w:tab w:val="left" w:pos="4253"/>
        <w:tab w:val="left" w:pos="4706"/>
        <w:tab w:val="left" w:pos="5103"/>
      </w:tabs>
      <w:overflowPunct w:val="0"/>
      <w:autoSpaceDE w:val="0"/>
      <w:autoSpaceDN w:val="0"/>
      <w:adjustRightInd w:val="0"/>
      <w:ind w:left="397" w:hanging="397"/>
      <w:textAlignment w:val="baseline"/>
    </w:pPr>
    <w:rPr>
      <w:rFonts w:eastAsia="MingLiU"/>
      <w:noProof/>
      <w:spacing w:val="10"/>
      <w:sz w:val="24"/>
      <w:lang w:eastAsia="zh-TW"/>
    </w:rPr>
  </w:style>
  <w:style w:type="paragraph" w:customStyle="1" w:styleId="MCQuestiona">
    <w:name w:val="MC Question (a)"/>
    <w:rsid w:val="00765B79"/>
    <w:pPr>
      <w:tabs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851" w:hanging="454"/>
      <w:textAlignment w:val="baseline"/>
    </w:pPr>
    <w:rPr>
      <w:noProof/>
      <w:spacing w:val="10"/>
      <w:sz w:val="24"/>
      <w:lang w:eastAsia="zh-TW"/>
    </w:rPr>
  </w:style>
  <w:style w:type="paragraph" w:customStyle="1" w:styleId="MCQuestionN">
    <w:name w:val="MC Question (N)"/>
    <w:rsid w:val="00765B79"/>
    <w:pPr>
      <w:tabs>
        <w:tab w:val="left" w:pos="425"/>
        <w:tab w:val="left" w:pos="851"/>
        <w:tab w:val="left" w:pos="992"/>
        <w:tab w:val="left" w:pos="2126"/>
        <w:tab w:val="left" w:pos="2693"/>
        <w:tab w:val="left" w:pos="4253"/>
      </w:tabs>
      <w:overflowPunct w:val="0"/>
      <w:autoSpaceDE w:val="0"/>
      <w:autoSpaceDN w:val="0"/>
      <w:adjustRightInd w:val="0"/>
      <w:ind w:left="397" w:hanging="397"/>
      <w:textAlignment w:val="baseline"/>
    </w:pPr>
    <w:rPr>
      <w:noProof/>
      <w:spacing w:val="10"/>
      <w:sz w:val="24"/>
      <w:lang w:eastAsia="zh-TW"/>
    </w:rPr>
  </w:style>
  <w:style w:type="paragraph" w:customStyle="1" w:styleId="05">
    <w:name w:val="段前0.5"/>
    <w:basedOn w:val="a0"/>
    <w:rsid w:val="00765B79"/>
    <w:pPr>
      <w:widowControl w:val="0"/>
      <w:spacing w:beforeLines="50" w:before="50"/>
    </w:pPr>
    <w:rPr>
      <w:kern w:val="2"/>
      <w:szCs w:val="22"/>
      <w:lang w:val="en-GB"/>
    </w:rPr>
  </w:style>
  <w:style w:type="character" w:styleId="ad">
    <w:name w:val="annotation reference"/>
    <w:semiHidden/>
    <w:rsid w:val="00765B79"/>
    <w:rPr>
      <w:sz w:val="18"/>
      <w:szCs w:val="18"/>
    </w:rPr>
  </w:style>
  <w:style w:type="paragraph" w:styleId="ae">
    <w:name w:val="annotation text"/>
    <w:basedOn w:val="a0"/>
    <w:semiHidden/>
    <w:rsid w:val="00765B79"/>
    <w:pPr>
      <w:widowControl w:val="0"/>
    </w:pPr>
    <w:rPr>
      <w:kern w:val="2"/>
      <w:szCs w:val="22"/>
      <w:lang w:val="en-GB"/>
    </w:rPr>
  </w:style>
  <w:style w:type="paragraph" w:styleId="af">
    <w:name w:val="annotation subject"/>
    <w:basedOn w:val="ae"/>
    <w:next w:val="ae"/>
    <w:semiHidden/>
    <w:rsid w:val="00765B79"/>
    <w:rPr>
      <w:b/>
      <w:bCs/>
    </w:rPr>
  </w:style>
  <w:style w:type="paragraph" w:styleId="af0">
    <w:name w:val="Balloon Text"/>
    <w:basedOn w:val="a0"/>
    <w:semiHidden/>
    <w:rsid w:val="00765B79"/>
    <w:pPr>
      <w:widowControl w:val="0"/>
    </w:pPr>
    <w:rPr>
      <w:rFonts w:ascii="Arial" w:hAnsi="Arial"/>
      <w:kern w:val="2"/>
      <w:sz w:val="18"/>
      <w:szCs w:val="18"/>
      <w:lang w:val="en-GB"/>
    </w:rPr>
  </w:style>
  <w:style w:type="table" w:styleId="af1">
    <w:name w:val="Table Grid"/>
    <w:basedOn w:val="a3"/>
    <w:rsid w:val="00765B7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-1">
    <w:name w:val="Section-1"/>
    <w:basedOn w:val="a0"/>
    <w:next w:val="a0"/>
    <w:rsid w:val="00D74F72"/>
    <w:pPr>
      <w:keepLines/>
      <w:autoSpaceDE w:val="0"/>
      <w:autoSpaceDN w:val="0"/>
      <w:adjustRightInd w:val="0"/>
      <w:ind w:left="113" w:right="113"/>
    </w:pPr>
    <w:rPr>
      <w:b/>
      <w:sz w:val="18"/>
      <w:szCs w:val="18"/>
    </w:rPr>
  </w:style>
  <w:style w:type="paragraph" w:customStyle="1" w:styleId="Section-A">
    <w:name w:val="Section-A"/>
    <w:basedOn w:val="a0"/>
    <w:next w:val="a0"/>
    <w:rsid w:val="00D74F72"/>
    <w:pPr>
      <w:keepLines/>
      <w:ind w:left="368" w:right="113" w:hanging="255"/>
    </w:pPr>
    <w:rPr>
      <w:bCs/>
      <w:sz w:val="18"/>
      <w:szCs w:val="18"/>
    </w:rPr>
  </w:style>
  <w:style w:type="paragraph" w:styleId="a1">
    <w:name w:val="Normal Indent"/>
    <w:basedOn w:val="a0"/>
    <w:rsid w:val="00D74F72"/>
    <w:pPr>
      <w:widowControl w:val="0"/>
      <w:ind w:left="480"/>
    </w:pPr>
    <w:rPr>
      <w:kern w:val="2"/>
      <w:szCs w:val="20"/>
    </w:rPr>
  </w:style>
  <w:style w:type="character" w:styleId="af2">
    <w:name w:val="Hyperlink"/>
    <w:rsid w:val="00D74F72"/>
    <w:rPr>
      <w:color w:val="0000FF"/>
      <w:u w:val="single"/>
    </w:rPr>
  </w:style>
  <w:style w:type="paragraph" w:styleId="af3">
    <w:name w:val="Plain Text"/>
    <w:basedOn w:val="a0"/>
    <w:link w:val="af4"/>
    <w:rsid w:val="00D74F72"/>
    <w:pPr>
      <w:widowControl w:val="0"/>
    </w:pPr>
    <w:rPr>
      <w:rFonts w:cs="Courier New"/>
      <w:kern w:val="2"/>
      <w:szCs w:val="20"/>
    </w:rPr>
  </w:style>
  <w:style w:type="paragraph" w:customStyle="1" w:styleId="MTDisplayEquation">
    <w:name w:val="MTDisplayEquation"/>
    <w:basedOn w:val="a0"/>
    <w:next w:val="a0"/>
    <w:link w:val="MTDisplayEquation0"/>
    <w:rsid w:val="0046013C"/>
    <w:pPr>
      <w:tabs>
        <w:tab w:val="center" w:pos="4820"/>
        <w:tab w:val="right" w:pos="9640"/>
      </w:tabs>
    </w:pPr>
    <w:rPr>
      <w:szCs w:val="22"/>
    </w:rPr>
  </w:style>
  <w:style w:type="character" w:customStyle="1" w:styleId="MTDisplayEquation0">
    <w:name w:val="MTDisplayEquation 字元"/>
    <w:link w:val="MTDisplayEquation"/>
    <w:rsid w:val="0046013C"/>
    <w:rPr>
      <w:sz w:val="22"/>
      <w:szCs w:val="22"/>
    </w:rPr>
  </w:style>
  <w:style w:type="character" w:customStyle="1" w:styleId="ab">
    <w:name w:val="页眉 字符"/>
    <w:link w:val="aa"/>
    <w:rsid w:val="00670CDB"/>
    <w:rPr>
      <w:kern w:val="2"/>
    </w:rPr>
  </w:style>
  <w:style w:type="paragraph" w:styleId="af5">
    <w:name w:val="Normal (Web)"/>
    <w:basedOn w:val="a0"/>
    <w:uiPriority w:val="99"/>
    <w:unhideWhenUsed/>
    <w:rsid w:val="00F95A0B"/>
    <w:pPr>
      <w:spacing w:before="100" w:beforeAutospacing="1" w:after="100" w:afterAutospacing="1"/>
    </w:pPr>
    <w:rPr>
      <w:rFonts w:ascii="PMingLiU" w:hAnsi="PMingLiU" w:cs="PMingLiU"/>
      <w:sz w:val="24"/>
    </w:rPr>
  </w:style>
  <w:style w:type="character" w:customStyle="1" w:styleId="af4">
    <w:name w:val="纯文本 字符"/>
    <w:link w:val="af3"/>
    <w:rsid w:val="00F95A0B"/>
    <w:rPr>
      <w:rFonts w:cs="Courier New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EDXAC~1.HKO\LOCALS~1\Temp\TCD21.tmp\&#21830;&#26989;&#29305;&#36067;&#20659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C:\DOCUME~1\EDXAC~1.HKO\LOCALS~1\Temp\TCD21.tmp\商業特賣傳單.dot</Template>
  <TotalTime>2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Secondary Oxford Mathematics for the New Century</vt:lpstr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Secondary Oxford Mathematics for the New Century</dc:title>
  <dc:subject/>
  <dc:creator>Oxford University Press (China) Ltd</dc:creator>
  <cp:keywords/>
  <dc:description/>
  <cp:lastModifiedBy>Jayden W</cp:lastModifiedBy>
  <cp:revision>10</cp:revision>
  <cp:lastPrinted>2023-08-03T08:47:00Z</cp:lastPrinted>
  <dcterms:created xsi:type="dcterms:W3CDTF">2026-04-27T06:40:00Z</dcterms:created>
  <dcterms:modified xsi:type="dcterms:W3CDTF">2026-04-27T06:42:00Z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3076</vt:lpwstr>
  </property>
  <property fmtid="{D5CDD505-2E9C-101B-9397-08002B2CF9AE}" pid="3" name="MSIP_Label_be5cb09a-2992-49d6-8ac9-5f63e7b1ad2f_Enabled">
    <vt:lpwstr>true</vt:lpwstr>
  </property>
  <property fmtid="{D5CDD505-2E9C-101B-9397-08002B2CF9AE}" pid="4" name="MSIP_Label_be5cb09a-2992-49d6-8ac9-5f63e7b1ad2f_SetDate">
    <vt:lpwstr>2022-10-07T10:03:30Z</vt:lpwstr>
  </property>
  <property fmtid="{D5CDD505-2E9C-101B-9397-08002B2CF9AE}" pid="5" name="MSIP_Label_be5cb09a-2992-49d6-8ac9-5f63e7b1ad2f_Method">
    <vt:lpwstr>Standard</vt:lpwstr>
  </property>
  <property fmtid="{D5CDD505-2E9C-101B-9397-08002B2CF9AE}" pid="6" name="MSIP_Label_be5cb09a-2992-49d6-8ac9-5f63e7b1ad2f_Name">
    <vt:lpwstr>Controlled</vt:lpwstr>
  </property>
  <property fmtid="{D5CDD505-2E9C-101B-9397-08002B2CF9AE}" pid="7" name="MSIP_Label_be5cb09a-2992-49d6-8ac9-5f63e7b1ad2f_SiteId">
    <vt:lpwstr>91761b62-4c45-43f5-9f0e-be8ad9b551ff</vt:lpwstr>
  </property>
  <property fmtid="{D5CDD505-2E9C-101B-9397-08002B2CF9AE}" pid="8" name="MSIP_Label_be5cb09a-2992-49d6-8ac9-5f63e7b1ad2f_ActionId">
    <vt:lpwstr>db605b5e-5f14-46f0-88e2-000000ef478d</vt:lpwstr>
  </property>
  <property fmtid="{D5CDD505-2E9C-101B-9397-08002B2CF9AE}" pid="9" name="MSIP_Label_be5cb09a-2992-49d6-8ac9-5f63e7b1ad2f_ContentBits">
    <vt:lpwstr>0</vt:lpwstr>
  </property>
  <property fmtid="{D5CDD505-2E9C-101B-9397-08002B2CF9AE}" pid="10" name="MTWinEqns">
    <vt:bool>true</vt:bool>
  </property>
</Properties>
</file>