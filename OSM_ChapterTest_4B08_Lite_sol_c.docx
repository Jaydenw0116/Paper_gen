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4E63" w14:textId="77777777" w:rsidR="0065043D" w:rsidRPr="004A58A2" w:rsidRDefault="0065043D" w:rsidP="0065043D">
      <w:pPr>
        <w:rPr>
          <w:rFonts w:hAnsi="PMingLiU"/>
          <w:b/>
          <w:sz w:val="32"/>
          <w:szCs w:val="32"/>
        </w:rPr>
      </w:pPr>
      <w:bookmarkStart w:id="0" w:name="_Hlk123041946"/>
      <w:bookmarkStart w:id="1" w:name="_Hlk120291533"/>
      <w:r>
        <w:rPr>
          <w:rFonts w:hint="eastAsia"/>
          <w:b/>
          <w:sz w:val="32"/>
          <w:szCs w:val="32"/>
        </w:rPr>
        <w:t>8</w:t>
      </w:r>
      <w:r w:rsidRPr="001243F9">
        <w:rPr>
          <w:rFonts w:hint="eastAsia"/>
          <w:b/>
          <w:sz w:val="32"/>
          <w:szCs w:val="32"/>
        </w:rPr>
        <w:t>對數函數</w:t>
      </w:r>
    </w:p>
    <w:p w14:paraId="2416E2DB" w14:textId="59A6BF80" w:rsidR="008017AF" w:rsidRDefault="008017AF" w:rsidP="008017AF">
      <w:pPr>
        <w:rPr>
          <w:b/>
          <w:sz w:val="32"/>
          <w:szCs w:val="32"/>
        </w:rPr>
      </w:pPr>
      <w:r w:rsidRPr="000D62CC">
        <w:rPr>
          <w:rFonts w:hint="eastAsia"/>
          <w:b/>
          <w:sz w:val="32"/>
          <w:szCs w:val="32"/>
        </w:rPr>
        <w:t>每章小測</w:t>
      </w:r>
      <w:r w:rsidR="0065043D">
        <w:rPr>
          <w:rFonts w:hint="eastAsia"/>
          <w:b/>
          <w:sz w:val="32"/>
          <w:szCs w:val="32"/>
        </w:rPr>
        <w:t>8</w:t>
      </w:r>
      <w:r>
        <w:rPr>
          <w:b/>
          <w:sz w:val="32"/>
          <w:szCs w:val="32"/>
        </w:rPr>
        <w:t xml:space="preserve"> </w:t>
      </w:r>
      <w:bookmarkStart w:id="2" w:name="_Hlk120291612"/>
      <w:r>
        <w:rPr>
          <w:b/>
          <w:sz w:val="32"/>
          <w:szCs w:val="32"/>
        </w:rPr>
        <w:t xml:space="preserve"> </w:t>
      </w:r>
      <w:bookmarkStart w:id="3" w:name="_Hlk120291230"/>
      <w:r w:rsidR="00301EE7">
        <w:rPr>
          <w:b/>
          <w:position w:val="-16"/>
          <w:sz w:val="32"/>
          <w:szCs w:val="32"/>
        </w:rPr>
      </w:r>
      <w:r w:rsidR="00301EE7">
        <w:rPr>
          <w:b/>
          <w:position w:val="-16"/>
          <w:sz w:val="32"/>
          <w:szCs w:val="32"/>
        </w:rPr>
        <w:pict w14:anchorId="4F2718C6">
          <v:shapetype id="_x0000_t202" coordsize="21600,21600" o:spt="202" path="m,l,21600r21600,l21600,xe">
            <v:stroke joinstyle="miter"/>
            <v:path gradientshapeok="t" o:connecttype="rect"/>
          </v:shapetype>
          <v:shape id="_x0000_s2088" type="#_x0000_t202" alt="" style="width:67.75pt;height:24.3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color="gray" strokeweight="1.5pt">
            <v:textbox style="mso-next-textbox:#_x0000_s2088">
              <w:txbxContent>
                <w:p w14:paraId="5EAA3D7B" w14:textId="77777777" w:rsidR="008017AF" w:rsidRPr="00A06669" w:rsidRDefault="008017AF" w:rsidP="008017AF">
                  <w:pPr>
                    <w:snapToGrid w:val="0"/>
                    <w:spacing w:line="360" w:lineRule="exact"/>
                    <w:jc w:val="center"/>
                    <w:rPr>
                      <w:rFonts w:ascii="Microsoft JhengHei" w:eastAsia="Microsoft JhengHei" w:hAnsi="Microsoft JhengHei"/>
                      <w:b/>
                      <w:bCs/>
                      <w:color w:val="7F7F7F"/>
                      <w:sz w:val="28"/>
                      <w:szCs w:val="28"/>
                    </w:rPr>
                  </w:pPr>
                  <w:r w:rsidRPr="00A06669">
                    <w:rPr>
                      <w:rFonts w:ascii="Microsoft JhengHei" w:eastAsia="Microsoft JhengHei" w:hAnsi="Microsoft JhengHei" w:hint="eastAsia"/>
                      <w:b/>
                      <w:bCs/>
                      <w:color w:val="7F7F7F"/>
                      <w:sz w:val="28"/>
                      <w:szCs w:val="28"/>
                    </w:rPr>
                    <w:t>輕量版</w:t>
                  </w:r>
                </w:p>
              </w:txbxContent>
            </v:textbox>
            <w10:anchorlock/>
          </v:shape>
        </w:pict>
      </w:r>
      <w:bookmarkEnd w:id="2"/>
      <w:bookmarkEnd w:id="3"/>
    </w:p>
    <w:bookmarkEnd w:id="0"/>
    <w:p w14:paraId="1D09BA16" w14:textId="77777777" w:rsidR="008017AF" w:rsidRPr="007D3759" w:rsidRDefault="008017AF" w:rsidP="008017AF">
      <w:pPr>
        <w:tabs>
          <w:tab w:val="left" w:pos="1680"/>
        </w:tabs>
        <w:snapToGrid w:val="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題解</w:t>
      </w:r>
    </w:p>
    <w:p w14:paraId="1C77B43D" w14:textId="77777777" w:rsidR="00CB4725" w:rsidRPr="008A778E" w:rsidRDefault="00CB4725" w:rsidP="00CB4725">
      <w:pPr>
        <w:tabs>
          <w:tab w:val="right" w:pos="9638"/>
        </w:tabs>
        <w:snapToGrid w:val="0"/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bookmarkEnd w:id="1"/>
    <w:p w14:paraId="5341B79A" w14:textId="77777777" w:rsidR="00CB4725" w:rsidRDefault="00CB4725" w:rsidP="00CB4725">
      <w:pPr>
        <w:tabs>
          <w:tab w:val="left" w:pos="426"/>
          <w:tab w:val="right" w:pos="1764"/>
          <w:tab w:val="left" w:pos="1820"/>
          <w:tab w:val="right" w:pos="8080"/>
        </w:tabs>
        <w:snapToGrid w:val="0"/>
        <w:rPr>
          <w:rFonts w:ascii="Arial" w:hAnsi="Arial" w:cs="Arial"/>
          <w:b/>
          <w:szCs w:val="22"/>
        </w:rPr>
      </w:pPr>
    </w:p>
    <w:p w14:paraId="45F51D56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094"/>
        </w:tabs>
      </w:pPr>
      <w:bookmarkStart w:id="4" w:name="_Hlk136332142"/>
      <w:r>
        <w:rPr>
          <w:rFonts w:ascii="Arial" w:hAnsi="Arial" w:cs="Arial"/>
          <w:b/>
          <w:lang w:eastAsia="zh-HK"/>
        </w:rPr>
        <w:t>1.</w:t>
      </w:r>
      <w:r>
        <w:rPr>
          <w:rFonts w:ascii="Arial" w:hAnsi="Arial" w:cs="Arial"/>
          <w:b/>
          <w:lang w:eastAsia="zh-HK"/>
        </w:rPr>
        <w:tab/>
        <w:t>(a)</w:t>
      </w:r>
      <w:r>
        <w:rPr>
          <w:rFonts w:ascii="Arial" w:hAnsi="Arial" w:cs="Arial"/>
          <w:b/>
          <w:lang w:eastAsia="zh-HK"/>
        </w:rPr>
        <w:tab/>
      </w:r>
      <w:r>
        <w:rPr>
          <w:rFonts w:ascii="PMingLiU" w:hAnsi="PMingLiU" w:cs="PMingLiU" w:hint="eastAsia"/>
        </w:rPr>
        <w:t>∵</w:t>
      </w:r>
      <w:r>
        <w:rPr>
          <w:rFonts w:ascii="PMingLiU" w:hAnsi="PMingLiU" w:cs="PMingLiU" w:hint="eastAsia"/>
        </w:rPr>
        <w:tab/>
      </w:r>
      <w:r>
        <w:t>0.001 = 10</w:t>
      </w:r>
      <w:r>
        <w:rPr>
          <w:vertAlign w:val="superscript"/>
        </w:rPr>
        <w:sym w:font="Symbol" w:char="F02D"/>
      </w:r>
      <w:r>
        <w:rPr>
          <w:vertAlign w:val="superscript"/>
        </w:rPr>
        <w:t>3</w:t>
      </w:r>
      <w:r>
        <w:tab/>
        <w:t>1M</w:t>
      </w:r>
    </w:p>
    <w:p w14:paraId="67734867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094"/>
        </w:tabs>
        <w:rPr>
          <w:rFonts w:cs="Arial"/>
          <w:bCs/>
          <w:lang w:eastAsia="zh-HK"/>
        </w:rPr>
      </w:pPr>
      <w:r>
        <w:tab/>
      </w:r>
      <w:r>
        <w:tab/>
      </w:r>
      <w:r>
        <w:rPr>
          <w:rFonts w:ascii="PMingLiU" w:hAnsi="PMingLiU" w:hint="eastAsia"/>
        </w:rPr>
        <w:t>∴</w:t>
      </w:r>
      <w:r>
        <w:tab/>
        <w:t xml:space="preserve">log 0.001 = </w:t>
      </w:r>
      <w:r>
        <w:rPr>
          <w:u w:val="double"/>
        </w:rPr>
        <w:sym w:font="Symbol" w:char="F02D"/>
      </w:r>
      <w:r>
        <w:rPr>
          <w:u w:val="double"/>
        </w:rPr>
        <w:t>3</w:t>
      </w:r>
      <w:r>
        <w:tab/>
        <w:t>1A</w:t>
      </w:r>
      <w:r>
        <w:rPr>
          <w:rFonts w:cs="Arial"/>
          <w:bCs/>
          <w:lang w:eastAsia="zh-HK"/>
        </w:rPr>
        <w:tab/>
      </w:r>
    </w:p>
    <w:p w14:paraId="4CAD814B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094"/>
        </w:tabs>
      </w:pPr>
      <w:r>
        <w:rPr>
          <w:rFonts w:ascii="Arial" w:hAnsi="Arial" w:cs="Arial"/>
          <w:b/>
          <w:lang w:eastAsia="zh-HK"/>
        </w:rPr>
        <w:tab/>
        <w:t>(b)</w:t>
      </w:r>
      <w:r>
        <w:rPr>
          <w:rFonts w:ascii="Arial" w:hAnsi="Arial" w:cs="Arial"/>
          <w:b/>
          <w:lang w:eastAsia="zh-HK"/>
        </w:rPr>
        <w:tab/>
      </w:r>
      <w:r>
        <w:rPr>
          <w:rFonts w:ascii="PMingLiU" w:hAnsi="PMingLiU" w:cs="PMingLiU" w:hint="eastAsia"/>
        </w:rPr>
        <w:t>∵</w:t>
      </w:r>
      <w:r>
        <w:rPr>
          <w:rFonts w:ascii="PMingLiU" w:hAnsi="PMingLiU" w:cs="PMingLiU" w:hint="eastAsia"/>
        </w:rPr>
        <w:tab/>
      </w:r>
      <w:r>
        <w:rPr>
          <w:szCs w:val="22"/>
        </w:rPr>
        <w:t>36</w:t>
      </w:r>
      <w:r>
        <w:t xml:space="preserve"> = 6</w:t>
      </w:r>
      <w:r>
        <w:rPr>
          <w:vertAlign w:val="superscript"/>
        </w:rPr>
        <w:t>2</w:t>
      </w:r>
      <w:r>
        <w:tab/>
        <w:t>1M</w:t>
      </w:r>
    </w:p>
    <w:p w14:paraId="3745E6F9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094"/>
        </w:tabs>
        <w:rPr>
          <w:rFonts w:cs="Arial"/>
          <w:bCs/>
          <w:lang w:eastAsia="zh-HK"/>
        </w:rPr>
      </w:pPr>
      <w:r>
        <w:tab/>
      </w:r>
      <w:r>
        <w:tab/>
      </w:r>
      <w:r>
        <w:rPr>
          <w:rFonts w:ascii="PMingLiU" w:hAnsi="PMingLiU" w:hint="eastAsia"/>
        </w:rPr>
        <w:t>∴</w:t>
      </w:r>
      <w:r>
        <w:tab/>
      </w:r>
      <w:r>
        <w:rPr>
          <w:szCs w:val="22"/>
        </w:rPr>
        <w:t>log</w:t>
      </w:r>
      <w:r>
        <w:rPr>
          <w:szCs w:val="22"/>
          <w:vertAlign w:val="subscript"/>
        </w:rPr>
        <w:t>6</w:t>
      </w:r>
      <w:r>
        <w:rPr>
          <w:szCs w:val="22"/>
        </w:rPr>
        <w:t xml:space="preserve"> 36</w:t>
      </w:r>
      <w:r>
        <w:t xml:space="preserve"> = </w:t>
      </w:r>
      <w:r>
        <w:rPr>
          <w:u w:val="double"/>
        </w:rPr>
        <w:t>2</w:t>
      </w:r>
      <w:r>
        <w:tab/>
        <w:t>1A</w:t>
      </w:r>
      <w:r>
        <w:rPr>
          <w:rFonts w:cs="Arial"/>
          <w:bCs/>
          <w:lang w:eastAsia="zh-HK"/>
        </w:rPr>
        <w:tab/>
      </w:r>
    </w:p>
    <w:p w14:paraId="0FBAB84D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1474"/>
          <w:tab w:val="left" w:pos="1531"/>
          <w:tab w:val="right" w:pos="8094"/>
        </w:tabs>
        <w:snapToGrid w:val="0"/>
        <w:rPr>
          <w:szCs w:val="22"/>
        </w:rPr>
      </w:pPr>
      <w:r>
        <w:rPr>
          <w:rFonts w:ascii="Arial" w:hAnsi="Arial" w:cs="Arial"/>
          <w:b/>
          <w:lang w:eastAsia="zh-HK"/>
        </w:rPr>
        <w:tab/>
        <w:t>(c)</w:t>
      </w:r>
      <w:r>
        <w:rPr>
          <w:rFonts w:ascii="Arial" w:hAnsi="Arial" w:cs="Arial"/>
          <w:b/>
          <w:lang w:eastAsia="zh-HK"/>
        </w:rPr>
        <w:tab/>
      </w:r>
      <w:r>
        <w:rPr>
          <w:szCs w:val="22"/>
        </w:rPr>
        <w:t>log</w:t>
      </w:r>
      <w:r>
        <w:rPr>
          <w:szCs w:val="22"/>
          <w:vertAlign w:val="subscript"/>
        </w:rPr>
        <w:t>8</w:t>
      </w:r>
      <w:r>
        <w:rPr>
          <w:szCs w:val="22"/>
        </w:rPr>
        <w:t xml:space="preserve"> 32 =</w:t>
      </w:r>
      <w:r w:rsidR="00301EE7">
        <w:rPr>
          <w:noProof/>
          <w:position w:val="-28"/>
        </w:rPr>
        <w:object w:dxaOrig="620" w:dyaOrig="640" w14:anchorId="2ECC3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alt="" style="width:31.4pt;height:32.15pt;mso-width-percent:0;mso-height-percent:0;mso-width-percent:0;mso-height-percent:0" o:ole="">
            <v:imagedata r:id="rId7" o:title=""/>
          </v:shape>
          <o:OLEObject Type="Embed" ProgID="Equation.DSMT4" ShapeID="_x0000_i1041" DrawAspect="Content" ObjectID="_1839090994" r:id="rId8"/>
        </w:object>
      </w:r>
      <w:r>
        <w:rPr>
          <w:szCs w:val="22"/>
        </w:rPr>
        <w:t xml:space="preserve"> </w:t>
      </w:r>
      <w:r>
        <w:rPr>
          <w:szCs w:val="22"/>
        </w:rPr>
        <w:tab/>
        <w:t>1M</w:t>
      </w:r>
    </w:p>
    <w:p w14:paraId="093D0D49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1474"/>
          <w:tab w:val="left" w:pos="1531"/>
          <w:tab w:val="right" w:pos="8094"/>
        </w:tabs>
        <w:snapToGrid w:val="0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=</w:t>
      </w:r>
      <w:r w:rsidR="00301EE7">
        <w:rPr>
          <w:noProof/>
          <w:position w:val="-28"/>
        </w:rPr>
        <w:object w:dxaOrig="620" w:dyaOrig="660" w14:anchorId="7893ED15">
          <v:shape id="_x0000_i1040" type="#_x0000_t75" alt="" style="width:31.4pt;height:32.95pt;mso-width-percent:0;mso-height-percent:0;mso-width-percent:0;mso-height-percent:0" o:ole="">
            <v:imagedata r:id="rId9" o:title=""/>
          </v:shape>
          <o:OLEObject Type="Embed" ProgID="Equation.DSMT4" ShapeID="_x0000_i1040" DrawAspect="Content" ObjectID="_1839090995" r:id="rId10"/>
        </w:object>
      </w:r>
    </w:p>
    <w:p w14:paraId="06335C8D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1474"/>
          <w:tab w:val="left" w:pos="1531"/>
          <w:tab w:val="right" w:pos="8094"/>
        </w:tabs>
        <w:snapToGrid w:val="0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=</w:t>
      </w:r>
      <w:r w:rsidR="00301EE7">
        <w:rPr>
          <w:noProof/>
          <w:position w:val="-28"/>
        </w:rPr>
        <w:object w:dxaOrig="640" w:dyaOrig="640" w14:anchorId="0C6485C5">
          <v:shape id="_x0000_i1039" type="#_x0000_t75" alt="" style="width:32.15pt;height:32.15pt;mso-width-percent:0;mso-height-percent:0;mso-width-percent:0;mso-height-percent:0" o:ole="">
            <v:imagedata r:id="rId11" o:title=""/>
          </v:shape>
          <o:OLEObject Type="Embed" ProgID="Equation.DSMT4" ShapeID="_x0000_i1039" DrawAspect="Content" ObjectID="_1839090996" r:id="rId12"/>
        </w:object>
      </w:r>
      <w:r>
        <w:tab/>
        <w:t>1M</w:t>
      </w:r>
    </w:p>
    <w:p w14:paraId="7B723515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1474"/>
          <w:tab w:val="left" w:pos="1531"/>
          <w:tab w:val="right" w:pos="8094"/>
        </w:tabs>
        <w:snapToGrid w:val="0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=</w:t>
      </w:r>
      <w:r w:rsidR="00301EE7">
        <w:rPr>
          <w:noProof/>
          <w:position w:val="-22"/>
          <w:u w:val="double"/>
        </w:rPr>
        <w:object w:dxaOrig="220" w:dyaOrig="580" w14:anchorId="0AD5CD1F">
          <v:shape id="_x0000_i1038" type="#_x0000_t75" alt="" style="width:11.5pt;height:29.1pt;mso-width-percent:0;mso-height-percent:0;mso-width-percent:0;mso-height-percent:0" o:ole="">
            <v:imagedata r:id="rId13" o:title=""/>
          </v:shape>
          <o:OLEObject Type="Embed" ProgID="Equation.DSMT4" ShapeID="_x0000_i1038" DrawAspect="Content" ObjectID="_1839090997" r:id="rId14"/>
        </w:object>
      </w:r>
      <w:r>
        <w:tab/>
        <w:t>1A</w:t>
      </w:r>
    </w:p>
    <w:p w14:paraId="676B58BE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105"/>
        </w:tabs>
        <w:rPr>
          <w:rFonts w:cs="Arial"/>
          <w:bCs/>
          <w:lang w:eastAsia="zh-HK"/>
        </w:rPr>
      </w:pPr>
      <w:r>
        <w:tab/>
      </w:r>
      <w:r>
        <w:rPr>
          <w:rFonts w:cs="Arial"/>
          <w:bCs/>
          <w:lang w:eastAsia="zh-HK"/>
        </w:rPr>
        <w:tab/>
      </w:r>
    </w:p>
    <w:p w14:paraId="1C386371" w14:textId="77777777" w:rsidR="00F63346" w:rsidRDefault="00F63346" w:rsidP="00F63346">
      <w:pPr>
        <w:tabs>
          <w:tab w:val="left" w:pos="602"/>
          <w:tab w:val="right" w:pos="8080"/>
        </w:tabs>
        <w:snapToGrid w:val="0"/>
        <w:rPr>
          <w:i/>
        </w:rPr>
      </w:pPr>
      <w:r>
        <w:rPr>
          <w:rFonts w:ascii="Arial" w:hAnsi="Arial" w:cs="Arial"/>
          <w:b/>
        </w:rPr>
        <w:t>2.</w:t>
      </w:r>
      <w:r>
        <w:rPr>
          <w:rFonts w:ascii="Arial" w:hAnsi="Arial" w:cs="Arial"/>
          <w:b/>
        </w:rPr>
        <w:tab/>
      </w:r>
      <w:r>
        <w:rPr>
          <w:szCs w:val="22"/>
        </w:rPr>
        <w:t>log</w:t>
      </w:r>
      <w:r>
        <w:rPr>
          <w:szCs w:val="22"/>
          <w:vertAlign w:val="subscript"/>
        </w:rPr>
        <w:t>5</w:t>
      </w:r>
      <w:r w:rsidR="00301EE7">
        <w:rPr>
          <w:noProof/>
          <w:position w:val="-30"/>
          <w:szCs w:val="22"/>
          <w:vertAlign w:val="subscript"/>
        </w:rPr>
        <w:object w:dxaOrig="540" w:dyaOrig="720" w14:anchorId="327E2B3C">
          <v:shape id="_x0000_i1037" type="#_x0000_t75" alt="" style="width:26.8pt;height:36pt;mso-width-percent:0;mso-height-percent:0;mso-width-percent:0;mso-height-percent:0" o:ole="">
            <v:imagedata r:id="rId15" o:title=""/>
          </v:shape>
          <o:OLEObject Type="Embed" ProgID="Equation.3" ShapeID="_x0000_i1037" DrawAspect="Content" ObjectID="_1839090998" r:id="rId16"/>
        </w:object>
      </w:r>
      <w:r>
        <w:rPr>
          <w:szCs w:val="22"/>
        </w:rPr>
        <w:t xml:space="preserve"> </w:t>
      </w:r>
      <w:r>
        <w:sym w:font="Symbol" w:char="F02D"/>
      </w:r>
      <w:r>
        <w:t xml:space="preserve"> 4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</w:p>
    <w:p w14:paraId="3A4BA78A" w14:textId="77777777" w:rsidR="00F63346" w:rsidRDefault="00F63346" w:rsidP="00F63346">
      <w:pPr>
        <w:tabs>
          <w:tab w:val="left" w:pos="426"/>
          <w:tab w:val="right" w:pos="2268"/>
          <w:tab w:val="left" w:pos="2324"/>
          <w:tab w:val="right" w:pos="8080"/>
        </w:tabs>
      </w:pPr>
      <w:r>
        <w:rPr>
          <w:i/>
        </w:rPr>
        <w:tab/>
      </w:r>
      <w:r>
        <w:rPr>
          <w:i/>
        </w:rPr>
        <w:tab/>
      </w:r>
      <w:r>
        <w:t>=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rPr>
          <w:vertAlign w:val="superscript"/>
        </w:rPr>
        <w:t>4</w:t>
      </w:r>
      <w:r>
        <w:t xml:space="preserve"> </w:t>
      </w:r>
      <w:r>
        <w:sym w:font="Symbol" w:char="F02D"/>
      </w:r>
      <w:r>
        <w:t xml:space="preserve"> log</w:t>
      </w:r>
      <w:r>
        <w:rPr>
          <w:vertAlign w:val="subscript"/>
        </w:rPr>
        <w:t>5</w:t>
      </w:r>
      <w:r>
        <w:t xml:space="preserve"> 25</w:t>
      </w:r>
      <w:r>
        <w:rPr>
          <w:szCs w:val="22"/>
        </w:rPr>
        <w:t xml:space="preserve"> </w:t>
      </w:r>
      <w:r>
        <w:sym w:font="Symbol" w:char="F02D"/>
      </w:r>
      <w:r>
        <w:t xml:space="preserve"> 4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tab/>
        <w:t>1M</w:t>
      </w:r>
    </w:p>
    <w:p w14:paraId="03672989" w14:textId="77777777" w:rsidR="00F63346" w:rsidRDefault="00F63346" w:rsidP="00F63346">
      <w:pPr>
        <w:tabs>
          <w:tab w:val="left" w:pos="426"/>
          <w:tab w:val="right" w:pos="2268"/>
          <w:tab w:val="left" w:pos="2324"/>
          <w:tab w:val="right" w:pos="8080"/>
        </w:tabs>
      </w:pPr>
      <w:r>
        <w:tab/>
      </w:r>
      <w:r>
        <w:tab/>
        <w:t>= 4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 xml:space="preserve">x </w:t>
      </w:r>
      <w:r>
        <w:sym w:font="Symbol" w:char="F02D"/>
      </w:r>
      <w:r>
        <w:t xml:space="preserve"> log</w:t>
      </w:r>
      <w:r>
        <w:rPr>
          <w:vertAlign w:val="subscript"/>
        </w:rPr>
        <w:t>5</w:t>
      </w:r>
      <w:r>
        <w:t xml:space="preserve"> 5</w:t>
      </w:r>
      <w:r>
        <w:rPr>
          <w:vertAlign w:val="superscript"/>
        </w:rPr>
        <w:t>2</w:t>
      </w:r>
      <w:r>
        <w:rPr>
          <w:szCs w:val="22"/>
        </w:rPr>
        <w:t xml:space="preserve"> </w:t>
      </w:r>
      <w:r>
        <w:sym w:font="Symbol" w:char="F02D"/>
      </w:r>
      <w:r>
        <w:t xml:space="preserve"> 4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rPr>
          <w:i/>
        </w:rPr>
        <w:tab/>
      </w:r>
      <w:r>
        <w:t>1M</w:t>
      </w:r>
    </w:p>
    <w:p w14:paraId="27B11C6D" w14:textId="77777777" w:rsidR="00F63346" w:rsidRDefault="00F63346" w:rsidP="00F63346">
      <w:pPr>
        <w:tabs>
          <w:tab w:val="left" w:pos="426"/>
          <w:tab w:val="right" w:pos="8080"/>
        </w:tabs>
      </w:pPr>
      <w:r>
        <w:tab/>
        <w:t xml:space="preserve">= </w:t>
      </w:r>
      <w:r>
        <w:rPr>
          <w:u w:val="double"/>
        </w:rPr>
        <w:sym w:font="Symbol" w:char="F02D"/>
      </w:r>
      <w:r>
        <w:rPr>
          <w:u w:val="double"/>
        </w:rPr>
        <w:t>2</w:t>
      </w:r>
      <w:r>
        <w:tab/>
        <w:t>1A</w:t>
      </w:r>
    </w:p>
    <w:p w14:paraId="509C4927" w14:textId="77777777" w:rsidR="00F63346" w:rsidRDefault="00301EE7" w:rsidP="00F63346">
      <w:pPr>
        <w:tabs>
          <w:tab w:val="left" w:pos="425"/>
          <w:tab w:val="left" w:pos="851"/>
          <w:tab w:val="right" w:pos="1191"/>
          <w:tab w:val="left" w:pos="1246"/>
          <w:tab w:val="right" w:pos="8080"/>
        </w:tabs>
        <w:rPr>
          <w:rFonts w:ascii="Arial" w:hAnsi="Arial" w:cs="Arial"/>
          <w:b/>
          <w:szCs w:val="22"/>
        </w:rPr>
      </w:pPr>
      <w:r>
        <w:pict w14:anchorId="734FA4DC">
          <v:group id="_x0000_s2054" alt="" style="position:absolute;margin-left:45.3pt;margin-top:7.4pt;width:191.25pt;height:187.25pt;z-index:6" coordorigin="2040,9659" coordsize="3825,3745">
            <v:group id="_x0000_s2055" alt="" style="position:absolute;left:2040;top:10001;width:3403;height:3403" coordorigin="1800,1440" coordsize="3403,3403">
              <v:shape id="_x0000_s2056" alt="" style="position:absolute;left:1800;top:1440;width:3403;height:3403" coordsize="3403,3403" path="m,l,3402r3402,l3402,,,,,57r3402,l3402,113,,113r,57l3402,170r,57l,227r,56l3402,283r,57l,340r,57l3402,397r,57l,454r,56l3402,510r,57l,567r,57l3402,624r,56l,680r,57l3402,737r,57l,794r,56l3402,850r,57l,907r,57l3402,964r,56l,1020r,57l3402,1077r,57l,1134r,57l3402,1191r,56l,1247r,57l3402,1304r,57l,1361r,56l3402,1417r,57l,1474r,57l3402,1531r,56l,1587r,57l3402,1644r,57l,1701r,56l3402,1757r,57l,1814r,57l3402,1871r,57l,1928r,56l3402,1984r,57l,2041r,57l3402,2098r,56l,2154r,57l3402,2211r,57l,2268r,56l3402,2324r,57l,2381r,57l3402,2438r,56l,2494r,57l3402,2551r,57l,2608r,57l3402,2665r,56l,2721r,57l3402,2778r,57l,2835r,56l3402,2891r,57l,2948r,57l3402,3005r,56l,3061r,57l3402,3118r,57l,3175r,56l3402,3231r,57l,3288r,57l3402,3345r,57l3345,3402,3345,r-57,l3288,3402r-57,l3231,r-56,l3175,3402r-57,l3118,r-57,l3061,3402r-56,l3005,r-57,l2948,3402r-57,l2891,r-56,l2835,3402r-57,l2778,r-57,l2721,3402r-56,l2665,r-57,l2608,3402r-57,l2551,r-57,l2494,3402r-56,l2438,r-57,l2381,3402r-57,l2324,r-56,l2268,3402r-57,l2211,r-57,l2154,3402r-56,l2098,r-57,l2041,3402r-57,l1984,r-56,l1928,3402r-57,l1871,r-57,l1814,3402r-57,l1757,r-56,l1701,3402r-57,l1644,r-57,l1587,3402r-56,l1531,r-57,l1474,3402r-57,l1417,r-56,l1361,3402r-57,l1304,r-57,l1247,3402r-56,l1191,r-57,l1134,3402r-57,l1077,r-57,l1020,3402r-56,l964,,907,r,3402l850,3402,850,,794,r,3402l737,3402,737,,680,r,3402l624,3402,624,,567,r,3402l510,3402,510,,454,r,3402l397,3402,397,,340,r,3402l283,3402,283,,227,r,3402l170,3402,170,,113,r,3402l57,3402,57,,,xe" filled="f" strokecolor="#969696" strokeweight=".5pt">
                <v:path arrowok="t"/>
              </v:shape>
              <v:group id="_x0000_s2057" alt="" style="position:absolute;left:1800;top:1440;width:3403;height:3403" coordorigin="1800,1440" coordsize="3403,3403">
                <v:shape id="_x0000_s2058" alt="" style="position:absolute;left:1800;top:1440;width:3403;height:3403" coordsize="3403,3403" path="m,l,3402r3402,l3402,,,,,567r3402,l3402,1134,,1134r,567l3402,1701r,567l,2268r,567l3402,2835r,567l2835,3402,2835,,2268,r,3402l1701,3402,1701,,1134,r,3402l567,3402,567,,,xe" filled="f" strokecolor="#969696" strokeweight="1pt">
                  <v:path arrowok="t"/>
                </v:shape>
                <v:shape id="_x0000_s2059" alt="" style="position:absolute;left:1800;top:1440;width:3403;height:3403" coordsize="3403,3403" path="m,l,3402r3402,l3402,,,,,283r3402,l3402,567,,567,,850r3402,l3402,1134,,1134r,283l3402,1417r,284l,1701r,283l3402,1984r,284l,2268r,283l3402,2551r,284l,2835r,283l3402,3118r,284l3118,3402,3118,,2835,r,3402l2551,3402,2551,,2268,r,3402l1984,3402,1984,,1701,r,3402l1417,3402,1417,,1134,r,3402l850,3402,850,,567,r,3402l283,3402,283,,,xe" filled="f" strokecolor="#969696">
                  <v:path arrowok="t"/>
                </v:shape>
              </v:group>
            </v:group>
            <v:shape id="_x0000_s2060" type="#_x0000_t202" alt="" style="position:absolute;left:4395;top:12334;width:1174;height:370;mso-wrap-style:square;mso-wrap-distance-left:0;mso-wrap-distance-right:0;v-text-anchor:top" filled="f" stroked="f">
              <v:textbox inset="0,0,0,0">
                <w:txbxContent>
                  <w:p w14:paraId="54DF9283" w14:textId="77777777" w:rsidR="00F63346" w:rsidRDefault="00F63346" w:rsidP="00F63346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>y</w:t>
                    </w:r>
                    <w:r>
                      <w:rPr>
                        <w:sz w:val="20"/>
                        <w:szCs w:val="20"/>
                      </w:rPr>
                      <w:t xml:space="preserve"> = log</w:t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0.5</w:t>
                    </w:r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  <w:szCs w:val="20"/>
                      </w:rPr>
                      <w:t>x</w:t>
                    </w:r>
                  </w:p>
                  <w:p w14:paraId="20048FB2" w14:textId="77777777" w:rsidR="00F63346" w:rsidRDefault="00F63346" w:rsidP="00F63346">
                    <w:pPr>
                      <w:ind w:firstLine="57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61" type="#_x0000_t19" alt="" style="position:absolute;left:3830;top:10351;width:2134;height:1936;rotation:-347673019fd;flip:x" coordsize="19042,21600" adj="-5918864,-1889323,119" path="wr-21481,,21719,43200,,,19042,11185nfewr-21481,,21719,43200,,,19042,11185l119,21600nsxe" strokeweight="1pt">
              <v:path o:connectlocs="0,0;19042,11185;119,21600"/>
            </v:shape>
            <v:shape id="_x0000_s2062" type="#_x0000_t19" alt="" style="position:absolute;left:3072;top:9659;width:2239;height:1928;flip:x y" coordsize="19972,21514" adj="-5562793,-1467400,,21514" path="wr-21600,-86,21600,43114,1927,,19972,13286nfewr-21600,-86,21600,43114,1927,,19972,13286l,21514nsxe" strokeweight="1pt">
              <v:path o:connectlocs="1927,0;19972,13286;0,21514"/>
            </v:shape>
            <v:shape id="_x0000_s2063" type="#_x0000_t202" alt="" style="position:absolute;left:3714;top:11703;width:270;height:290;mso-wrap-style:square;mso-wrap-distance-left:0;mso-wrap-distance-right:0;v-text-anchor:top" filled="f" stroked="f">
              <v:textbox style="mso-next-textbox:#_x0000_s2063" inset="0,0,0,0">
                <w:txbxContent>
                  <w:p w14:paraId="6A096CEA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0</w:t>
                    </w:r>
                  </w:p>
                  <w:p w14:paraId="06A43144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4" type="#_x0000_t202" alt="" style="position:absolute;left:3038;top:11777;width:338;height:290;mso-wrap-style:square;mso-wrap-distance-left:0;mso-wrap-distance-right:0;v-text-anchor:top" filled="f" stroked="f">
              <v:textbox style="mso-next-textbox:#_x0000_s2064" inset="0,0,0,0">
                <w:txbxContent>
                  <w:p w14:paraId="6402B287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5687C10E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5" type="#_x0000_t202" alt="" style="position:absolute;left:2452;top:11777;width:330;height:290;mso-wrap-style:square;mso-wrap-distance-left:0;mso-wrap-distance-right:0;v-text-anchor:top" filled="f" stroked="f">
              <v:textbox style="mso-next-textbox:#_x0000_s2065" inset="0,0,0,0">
                <w:txbxContent>
                  <w:p w14:paraId="31061206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50EE4526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6" type="#_x0000_t202" alt="" style="position:absolute;left:4205;top:11777;width:248;height:290;mso-wrap-style:square;mso-wrap-distance-left:0;mso-wrap-distance-right:0;v-text-anchor:top" filled="f" stroked="f">
              <v:textbox style="mso-next-textbox:#_x0000_s2066" inset="0,0,0,0">
                <w:txbxContent>
                  <w:p w14:paraId="5FDF9BE5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206C78E9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7" type="#_x0000_t202" alt="" style="position:absolute;left:4778;top:11777;width:248;height:290;mso-wrap-style:square;mso-wrap-distance-left:0;mso-wrap-distance-right:0;v-text-anchor:top" filled="f" stroked="f">
              <v:textbox style="mso-next-textbox:#_x0000_s2067" inset="0,0,0,0">
                <w:txbxContent>
                  <w:p w14:paraId="7C673884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1EF010CC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8" type="#_x0000_t202" alt="" style="position:absolute;left:3381;top:12137;width:338;height:290;mso-wrap-style:square;mso-wrap-distance-left:0;mso-wrap-distance-right:0;v-text-anchor:top" filled="f" stroked="f">
              <v:textbox style="mso-next-textbox:#_x0000_s2068" inset="0,0,0,0">
                <w:txbxContent>
                  <w:p w14:paraId="7AC12ADD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5F96486F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69" type="#_x0000_t202" alt="" style="position:absolute;left:3381;top:12693;width:338;height:290;mso-wrap-style:square;mso-wrap-distance-left:0;mso-wrap-distance-right:0;v-text-anchor:top" filled="f" stroked="f">
              <v:textbox style="mso-next-textbox:#_x0000_s2069" inset="0,0,0,0">
                <w:txbxContent>
                  <w:p w14:paraId="2365B6BF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sym w:font="Symbol" w:char="F02D"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102090DC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0" type="#_x0000_t202" alt="" style="position:absolute;left:3493;top:11018;width:338;height:290;mso-wrap-style:square;mso-wrap-distance-left:0;mso-wrap-distance-right:0;v-text-anchor:top" filled="f" stroked="f">
              <v:textbox style="mso-next-textbox:#_x0000_s2070" inset="0,0,0,0">
                <w:txbxContent>
                  <w:p w14:paraId="4C6208BC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1</w:t>
                    </w:r>
                  </w:p>
                  <w:p w14:paraId="67F5F2B4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1" type="#_x0000_t202" alt="" style="position:absolute;left:3493;top:10441;width:338;height:290;mso-wrap-style:square;mso-wrap-distance-left:0;mso-wrap-distance-right:0;v-text-anchor:top" filled="f" stroked="f">
              <v:textbox style="mso-next-textbox:#_x0000_s2071" inset="0,0,0,0">
                <w:txbxContent>
                  <w:p w14:paraId="616CDE7F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2</w:t>
                    </w:r>
                  </w:p>
                  <w:p w14:paraId="28A098B0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2" type="#_x0000_t202" alt="" style="position:absolute;left:2243;top:10201;width:928;height:360;mso-wrap-style:square;mso-wrap-distance-left:0;mso-wrap-distance-right:0;v-text-anchor:top" filled="f" stroked="f">
              <v:textbox style="mso-next-textbox:#_x0000_s2072" inset="0,0,0,0">
                <w:txbxContent>
                  <w:p w14:paraId="340E56A7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 xml:space="preserve">y </w:t>
                    </w:r>
                    <w:r>
                      <w:rPr>
                        <w:sz w:val="20"/>
                        <w:szCs w:val="20"/>
                      </w:rPr>
                      <w:t>= 0.5</w:t>
                    </w:r>
                    <w:r>
                      <w:rPr>
                        <w:i/>
                        <w:sz w:val="20"/>
                        <w:szCs w:val="20"/>
                        <w:vertAlign w:val="superscript"/>
                      </w:rPr>
                      <w:t>x</w:t>
                    </w:r>
                  </w:p>
                  <w:p w14:paraId="251F1FC8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73" type="#_x0000_t202" alt="" style="position:absolute;left:4653;top:10051;width:928;height:360;mso-wrap-style:square;mso-wrap-distance-left:0;mso-wrap-distance-right:0;v-text-anchor:top" filled="f" stroked="f">
              <v:textbox style="mso-next-textbox:#_x0000_s2073" inset="0,0,0,0">
                <w:txbxContent>
                  <w:p w14:paraId="361310B3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sz w:val="20"/>
                        <w:szCs w:val="20"/>
                      </w:rPr>
                      <w:t xml:space="preserve">y </w:t>
                    </w:r>
                    <w:r>
                      <w:rPr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i/>
                        <w:sz w:val="20"/>
                        <w:szCs w:val="20"/>
                      </w:rPr>
                      <w:t>x</w:t>
                    </w:r>
                  </w:p>
                  <w:p w14:paraId="14748317" w14:textId="77777777" w:rsidR="00F63346" w:rsidRDefault="00F63346" w:rsidP="00F63346">
                    <w:pPr>
                      <w:rPr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2074" alt="" style="position:absolute" from="3656,10568" to="3736,10568" strokeweight="1pt"/>
            <v:line id="_x0000_s2075" alt="" style="position:absolute" from="3656,11135" to="3736,11135" strokeweight="1pt"/>
            <v:line id="_x0000_s2076" alt="" style="position:absolute" from="2040,11702" to="5329,11702" strokeweight="1pt">
              <v:stroke endarrow="classic"/>
              <o:lock v:ext="edit" aspectratio="t"/>
            </v:line>
            <v:line id="_x0000_s2077" alt="" style="position:absolute" from="3656,12269" to="3736,12269" strokeweight="1pt"/>
            <v:line id="_x0000_s2078" alt="" style="position:absolute" from="3656,12836" to="3736,12836" strokeweight="1pt"/>
            <v:line id="_x0000_s2079" alt="" style="position:absolute" from="2607,11707" to="2607,11787" strokeweight="1pt"/>
            <v:line id="_x0000_s2080" alt="" style="position:absolute" from="3174,11707" to="3174,11787" strokeweight="1pt"/>
            <v:line id="_x0000_s2081" alt="" style="position:absolute" from="3741,10129" to="3741,13403" strokeweight="1pt">
              <v:stroke startarrow="classic"/>
              <o:lock v:ext="edit" aspectratio="t"/>
            </v:line>
            <v:line id="_x0000_s2082" alt="" style="position:absolute" from="4308,11707" to="4308,11787" strokeweight="1pt"/>
            <v:line id="_x0000_s2083" alt="" style="position:absolute" from="4875,11707" to="4875,11787" strokeweight="1pt"/>
            <v:shape id="_x0000_s2084" alt="" style="position:absolute;left:2040;top:10001;width:3403;height:3403" coordsize="3403,3403" path="m,3402r17,-17l34,3368r17,-17l68,3334r17,-17l102,3300r17,-17l136,3266r17,-17l170,3231r17,-17l204,3197r17,-17l238,3163r17,-17l272,3129r17,-17l306,3095r17,-17l340,3061r17,-17l374,3027r17,-17l408,2993r17,-17l442,2959r17,-17l476,2925r17,-17l510,2891r17,-17l544,2857r17,-17l578,2823r17,-17l612,2789r17,-17l646,2755r17,-17l680,2721r17,-17l714,2687r17,-17l748,2653r17,-17l782,2619r17,-17l816,2585r17,-17l850,2551r17,-17l884,2517r17,-17l918,2483r17,-17l952,2449r17,-17l986,2415r17,-17l1020,2381r17,-17l1054,2347r17,-17l1089,2313r17,-17l1123,2279r17,-17l1157,2245r17,-17l1191,2211r17,-17l1225,2177r17,-17l1259,2143r17,-17l1293,2109r17,-17l1327,2075r17,-17l1361,2041r17,-17l1395,2007r17,-17l1429,1973r17,-17l1463,1939r17,-17l1497,1905r17,-17l1531,1871r17,-17l1565,1837r17,-17l1599,1803r17,-17l1633,1769r17,-17l1667,1735r17,-17l1701,1701r17,-17l1735,1667r17,-17l1769,1633r17,-17l1803,1599r17,-17l1837,1565r17,-17l1871,1531r17,-17l1905,1497r17,-17l1939,1463r17,-17l1973,1429r17,-17l2007,1395r17,-17l2041,1361r17,-17l2075,1327r17,-17l2109,1293r17,-17l2143,1259r17,-17l2177,1225r17,-17l2211,1191r17,-17l2245,1157r17,-17l2279,1123r17,-17l2313,1089r17,-18l2347,1054r17,-17l2381,1020r17,-17l2415,986r17,-17l2449,952r17,-17l2483,918r17,-17l2517,884r17,-17l2551,850r17,-17l2585,816r17,-17l2619,782r17,-17l2653,748r17,-17l2687,714r17,-17l2721,680r17,-17l2755,646r17,-17l2789,612r17,-17l2823,578r17,-17l2857,544r17,-17l2891,510r17,-17l2925,476r17,-17l2959,442r17,-17l2993,408r17,-17l3027,374r17,-17l3061,340r17,-17l3095,306r17,-17l3129,272r17,-17l3163,238r17,-17l3197,204r17,-17l3231,170r18,-17l3266,136r17,-17l3300,102r17,-17l3334,68r17,-17l3368,34r17,-17l3402,e" filled="f" strokeweight="1pt">
              <v:stroke dashstyle="dash"/>
              <v:path arrowok="t"/>
            </v:shape>
            <v:shape id="_x0000_s2085" alt="" style="position:absolute;left:3980;top:10001;width:1106;height:3403" coordsize="1106,3403" path="m,l5,45r6,44l17,132r5,42l28,215r5,41l39,295r5,39l50,372r5,37l61,446r5,36l72,517r5,35l83,586r5,34l94,653r5,32l105,717r5,31l116,779r5,31l127,840r6,29l138,898r6,29l149,955r6,28l160,1010r6,27l171,1064r6,26l182,1116r6,26l193,1167r6,25l204,1217r6,24l215,1266r6,23l226,1313r6,23l237,1359r6,23l249,1404r5,22l260,1448r5,22l271,1492r5,21l282,1534r5,21l293,1575r5,20l304,1616r5,20l315,1655r5,20l326,1694r5,19l337,1732r5,19l348,1770r5,18l359,1807r5,18l370,1843r6,17l381,1878r6,17l392,1913r6,17l403,1947r6,17l414,1981r6,16l425,2014r6,16l436,2046r6,16l447,2078r6,16l458,2110r6,15l469,2141r6,15l480,2171r6,15l492,2201r5,15l503,2231r5,14l514,2260r5,14l525,2288r5,15l536,2317r5,14l547,2345r5,13l558,2372r5,14l569,2399r5,14l580,2426r5,13l591,2452r5,13l602,2478r6,13l613,2504r6,13l624,2530r6,12l635,2555r6,12l646,2579r6,13l657,2604r6,12l668,2628r6,12l679,2652r6,12l690,2675r6,12l701,2699r6,11l712,2722r6,11l724,2744r5,12l735,2767r5,11l746,2789r5,11l757,2811r5,11l768,2833r5,11l779,2854r5,11l790,2876r5,10l801,2897r5,10l812,2917r5,11l823,2938r5,10l834,2958r6,11l845,2979r6,10l856,2999r6,9l867,3018r6,10l878,3038r6,10l889,3057r6,10l900,3076r6,10l911,3096r6,9l922,3114r6,10l933,3133r6,9l944,3151r6,10l955,3170r6,9l967,3188r5,9l978,3206r5,9l989,3224r5,9l1000,3241r5,9l1011,3259r5,9l1022,3276r5,9l1033,3293r5,9l1044,3310r5,9l1055,3327r5,9l1066,3344r5,8l1077,3361r6,8l1088,3377r6,8l1099,3393r6,9e" filled="f" stroked="f" strokeweight="1pt">
              <v:path arrowok="t"/>
            </v:shape>
            <v:shape id="_x0000_s2086" type="#_x0000_t202" alt="" style="position:absolute;left:3636;top:9921;width:270;height:290;mso-wrap-style:square;mso-wrap-distance-left:0;mso-wrap-distance-right:0;v-text-anchor:top" filled="f" stroked="f">
              <v:textbox style="mso-next-textbox:#_x0000_s2086" inset="0,0,0,0">
                <w:txbxContent>
                  <w:p w14:paraId="25F0D21B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y</w:t>
                    </w:r>
                  </w:p>
                  <w:p w14:paraId="22B91CC5" w14:textId="77777777" w:rsidR="00F63346" w:rsidRDefault="00F63346" w:rsidP="00F63346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087" type="#_x0000_t202" alt="" style="position:absolute;left:5282;top:11558;width:270;height:290;mso-wrap-style:square;mso-wrap-distance-left:0;mso-wrap-distance-right:0;v-text-anchor:top" filled="f" stroked="f">
              <v:textbox style="mso-next-textbox:#_x0000_s2087" inset="0,0,0,0">
                <w:txbxContent>
                  <w:p w14:paraId="0EF247C4" w14:textId="77777777" w:rsidR="00F63346" w:rsidRDefault="00F63346" w:rsidP="00F63346">
                    <w:pPr>
                      <w:widowControl w:val="0"/>
                      <w:adjustRightInd w:val="0"/>
                      <w:snapToGrid w:val="0"/>
                      <w:spacing w:line="240" w:lineRule="atLeast"/>
                      <w:ind w:left="57" w:hanging="1"/>
                      <w:rPr>
                        <w:i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i/>
                        <w:color w:val="000000"/>
                        <w:sz w:val="20"/>
                        <w:szCs w:val="20"/>
                      </w:rPr>
                      <w:t>x</w:t>
                    </w:r>
                  </w:p>
                  <w:p w14:paraId="7FB7E6BE" w14:textId="77777777" w:rsidR="00F63346" w:rsidRDefault="00F63346" w:rsidP="00F63346">
                    <w:pPr>
                      <w:rPr>
                        <w:i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14:paraId="16AF48EB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3.</w:t>
      </w:r>
      <w:r>
        <w:rPr>
          <w:rFonts w:ascii="Arial" w:hAnsi="Arial" w:cs="Arial"/>
          <w:b/>
          <w:szCs w:val="22"/>
        </w:rPr>
        <w:tab/>
        <w:t>(a)</w:t>
      </w:r>
    </w:p>
    <w:p w14:paraId="5D8D1A7D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093E1351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2D77BF1A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65EB1685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06CBD080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540A6C5B" w14:textId="77777777" w:rsidR="00F63346" w:rsidRDefault="00F63346" w:rsidP="00F63346">
      <w:pPr>
        <w:tabs>
          <w:tab w:val="left" w:pos="426"/>
          <w:tab w:val="left" w:pos="851"/>
          <w:tab w:val="left" w:pos="5954"/>
          <w:tab w:val="right" w:pos="8080"/>
        </w:tabs>
        <w:rPr>
          <w:rFonts w:ascii="Arial" w:hAnsi="Arial" w:cs="Arial"/>
          <w:b/>
          <w:szCs w:val="22"/>
        </w:rPr>
      </w:pPr>
    </w:p>
    <w:p w14:paraId="0D2528CA" w14:textId="77777777" w:rsidR="00A649C4" w:rsidRPr="00B06DDB" w:rsidRDefault="00F63346" w:rsidP="00A649C4">
      <w:pPr>
        <w:tabs>
          <w:tab w:val="left" w:pos="426"/>
          <w:tab w:val="left" w:pos="851"/>
          <w:tab w:val="left" w:pos="6663"/>
          <w:tab w:val="right" w:pos="8080"/>
        </w:tabs>
      </w:pPr>
      <w:r>
        <w:rPr>
          <w:rFonts w:ascii="Arial" w:hAnsi="Arial" w:cs="Arial"/>
          <w:b/>
          <w:szCs w:val="22"/>
        </w:rPr>
        <w:tab/>
      </w:r>
      <w:r>
        <w:rPr>
          <w:rFonts w:ascii="Arial" w:hAnsi="Arial" w:cs="Arial"/>
          <w:b/>
          <w:szCs w:val="22"/>
        </w:rPr>
        <w:tab/>
      </w:r>
      <w:r>
        <w:tab/>
      </w:r>
      <w:r w:rsidR="00A649C4">
        <w:rPr>
          <w:rFonts w:hint="eastAsia"/>
          <w:i/>
        </w:rPr>
        <w:t>x</w:t>
      </w:r>
      <w:r w:rsidR="00A649C4">
        <w:rPr>
          <w:rFonts w:hint="eastAsia"/>
        </w:rPr>
        <w:t>截距正確</w:t>
      </w:r>
      <w:r w:rsidR="00A649C4">
        <w:rPr>
          <w:rFonts w:hint="eastAsia"/>
        </w:rPr>
        <w:tab/>
        <w:t>1A</w:t>
      </w:r>
    </w:p>
    <w:p w14:paraId="659A7B3D" w14:textId="77777777" w:rsidR="00A649C4" w:rsidRDefault="00A649C4" w:rsidP="00A649C4">
      <w:pPr>
        <w:tabs>
          <w:tab w:val="left" w:pos="6663"/>
          <w:tab w:val="right" w:pos="8080"/>
        </w:tabs>
      </w:pPr>
      <w:r>
        <w:rPr>
          <w:rFonts w:hint="eastAsia"/>
        </w:rPr>
        <w:tab/>
      </w:r>
      <w:r>
        <w:rPr>
          <w:rFonts w:hint="eastAsia"/>
        </w:rPr>
        <w:t>形狀正確</w:t>
      </w:r>
      <w:r>
        <w:rPr>
          <w:rFonts w:hint="eastAsia"/>
        </w:rPr>
        <w:tab/>
        <w:t>1A</w:t>
      </w:r>
    </w:p>
    <w:p w14:paraId="7276B34A" w14:textId="77777777" w:rsidR="00A649C4" w:rsidRDefault="00A649C4" w:rsidP="00A649C4">
      <w:pPr>
        <w:tabs>
          <w:tab w:val="left" w:pos="6663"/>
          <w:tab w:val="right" w:pos="8080"/>
        </w:tabs>
      </w:pPr>
      <w:r>
        <w:rPr>
          <w:rFonts w:hint="eastAsia"/>
        </w:rPr>
        <w:tab/>
      </w:r>
      <w:r>
        <w:rPr>
          <w:rFonts w:hint="eastAsia"/>
        </w:rPr>
        <w:t>全部正確</w:t>
      </w:r>
      <w:r>
        <w:rPr>
          <w:rFonts w:hint="eastAsia"/>
        </w:rPr>
        <w:tab/>
        <w:t>1A</w:t>
      </w:r>
    </w:p>
    <w:p w14:paraId="12B17778" w14:textId="537078D0" w:rsidR="00F63346" w:rsidRDefault="00F63346" w:rsidP="00DC7A32">
      <w:pPr>
        <w:tabs>
          <w:tab w:val="left" w:pos="426"/>
          <w:tab w:val="left" w:pos="851"/>
          <w:tab w:val="left" w:pos="5954"/>
          <w:tab w:val="right" w:pos="8080"/>
        </w:tabs>
        <w:rPr>
          <w:iCs/>
        </w:rPr>
      </w:pPr>
      <w:r>
        <w:rPr>
          <w:rFonts w:ascii="Arial" w:hAnsi="Arial" w:cs="Arial"/>
          <w:b/>
        </w:rPr>
        <w:tab/>
        <w:t>(b)</w:t>
      </w:r>
      <w:r>
        <w:rPr>
          <w:rFonts w:ascii="Arial" w:hAnsi="Arial" w:cs="Arial"/>
          <w:b/>
        </w:rPr>
        <w:tab/>
      </w:r>
      <w:r w:rsidR="00DC7A32">
        <w:rPr>
          <w:i/>
        </w:rPr>
        <w:t>y</w:t>
      </w:r>
      <w:r w:rsidR="00DC7A32">
        <w:t xml:space="preserve"> = log</w:t>
      </w:r>
      <w:r w:rsidR="00DC7A32">
        <w:rPr>
          <w:i/>
          <w:iCs/>
          <w:vertAlign w:val="subscript"/>
        </w:rPr>
        <w:t>a</w:t>
      </w:r>
      <w:r w:rsidR="00DC7A32">
        <w:t xml:space="preserve"> </w:t>
      </w:r>
      <w:r w:rsidR="00DC7A32">
        <w:rPr>
          <w:i/>
        </w:rPr>
        <w:t>x</w:t>
      </w:r>
      <w:r w:rsidR="00DC7A32" w:rsidRPr="006311D0">
        <w:rPr>
          <w:rFonts w:hint="eastAsia"/>
          <w:szCs w:val="22"/>
        </w:rPr>
        <w:t>的圖像是</w:t>
      </w:r>
      <w:r w:rsidR="00DC7A32">
        <w:rPr>
          <w:i/>
        </w:rPr>
        <w:t>y</w:t>
      </w:r>
      <w:r w:rsidR="00DC7A32">
        <w:t xml:space="preserve"> = log</w:t>
      </w:r>
      <w:r w:rsidR="00DC7A32">
        <w:rPr>
          <w:vertAlign w:val="subscript"/>
        </w:rPr>
        <w:t>0.5</w:t>
      </w:r>
      <w:r w:rsidR="00DC7A32">
        <w:t xml:space="preserve"> </w:t>
      </w:r>
      <w:r w:rsidR="00DC7A32">
        <w:rPr>
          <w:i/>
        </w:rPr>
        <w:t>x</w:t>
      </w:r>
      <w:r w:rsidR="00DC7A32" w:rsidRPr="006311D0">
        <w:rPr>
          <w:rFonts w:hint="eastAsia"/>
          <w:szCs w:val="22"/>
        </w:rPr>
        <w:t>的圖像對</w:t>
      </w:r>
      <w:r w:rsidR="00DC7A32">
        <w:rPr>
          <w:i/>
        </w:rPr>
        <w:t>x</w:t>
      </w:r>
      <w:r w:rsidR="00DC7A32" w:rsidRPr="006311D0">
        <w:rPr>
          <w:rFonts w:hint="eastAsia"/>
          <w:szCs w:val="22"/>
        </w:rPr>
        <w:t>軸的反射影像</w:t>
      </w:r>
      <w:r w:rsidR="00DC7A32">
        <w:rPr>
          <w:rFonts w:hint="eastAsia"/>
          <w:szCs w:val="22"/>
        </w:rPr>
        <w:t>。</w:t>
      </w:r>
    </w:p>
    <w:p w14:paraId="3D40FE13" w14:textId="77777777" w:rsidR="00F63346" w:rsidRDefault="00F63346" w:rsidP="00F63346">
      <w:pPr>
        <w:tabs>
          <w:tab w:val="left" w:pos="426"/>
          <w:tab w:val="left" w:pos="851"/>
          <w:tab w:val="left" w:pos="1276"/>
          <w:tab w:val="left" w:pos="1441"/>
          <w:tab w:val="right" w:pos="8080"/>
        </w:tabs>
        <w:snapToGrid w:val="0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rFonts w:ascii="PMingLiU" w:hAnsi="PMingLiU" w:hint="eastAsia"/>
          <w:iCs/>
        </w:rPr>
        <w:t>∴</w:t>
      </w:r>
      <w:r>
        <w:rPr>
          <w:iCs/>
        </w:rPr>
        <w:tab/>
      </w:r>
      <w:r>
        <w:rPr>
          <w:bCs/>
          <w:i/>
          <w:iCs/>
        </w:rPr>
        <w:t>a</w:t>
      </w:r>
      <w:r>
        <w:rPr>
          <w:bCs/>
        </w:rPr>
        <w:tab/>
        <w:t>=</w:t>
      </w:r>
      <w:r w:rsidR="00301EE7">
        <w:rPr>
          <w:noProof/>
          <w:position w:val="-22"/>
        </w:rPr>
        <w:object w:dxaOrig="380" w:dyaOrig="580" w14:anchorId="62498CCE">
          <v:shape id="_x0000_i1036" type="#_x0000_t75" alt="" style="width:18.4pt;height:29.1pt;mso-width-percent:0;mso-height-percent:0;mso-width-percent:0;mso-height-percent:0" o:ole="">
            <v:imagedata r:id="rId17" o:title=""/>
          </v:shape>
          <o:OLEObject Type="Embed" ProgID="Equation.DSMT4" ShapeID="_x0000_i1036" DrawAspect="Content" ObjectID="_1839090999" r:id="rId18"/>
        </w:object>
      </w:r>
      <w:r>
        <w:rPr>
          <w:iCs/>
        </w:rPr>
        <w:tab/>
        <w:t>1M</w:t>
      </w:r>
    </w:p>
    <w:p w14:paraId="016003AF" w14:textId="77777777" w:rsidR="00F63346" w:rsidRDefault="00F63346" w:rsidP="00F63346">
      <w:pPr>
        <w:tabs>
          <w:tab w:val="left" w:pos="426"/>
          <w:tab w:val="left" w:pos="851"/>
          <w:tab w:val="left" w:pos="1276"/>
          <w:tab w:val="left" w:pos="1442"/>
          <w:tab w:val="right" w:pos="8080"/>
        </w:tabs>
        <w:rPr>
          <w:bCs/>
        </w:rPr>
      </w:pPr>
      <w:r>
        <w:rPr>
          <w:iCs/>
        </w:rPr>
        <w:tab/>
      </w:r>
      <w:r>
        <w:rPr>
          <w:iCs/>
        </w:rPr>
        <w:tab/>
      </w:r>
      <w:r>
        <w:rPr>
          <w:rFonts w:ascii="PMingLiU" w:hAnsi="PMingLiU" w:hint="eastAsia"/>
          <w:iCs/>
        </w:rPr>
        <w:tab/>
      </w:r>
      <w:r>
        <w:rPr>
          <w:iCs/>
        </w:rPr>
        <w:tab/>
        <w:t xml:space="preserve">= </w:t>
      </w:r>
      <w:r>
        <w:rPr>
          <w:iCs/>
          <w:u w:val="double"/>
        </w:rPr>
        <w:t>2</w:t>
      </w:r>
      <w:r>
        <w:rPr>
          <w:iCs/>
        </w:rPr>
        <w:tab/>
        <w:t>1A</w:t>
      </w:r>
      <w:r>
        <w:rPr>
          <w:iCs/>
        </w:rPr>
        <w:tab/>
      </w:r>
    </w:p>
    <w:p w14:paraId="5B7A0FD0" w14:textId="77777777" w:rsidR="00F63346" w:rsidRDefault="00F63346" w:rsidP="00F63346">
      <w:pPr>
        <w:tabs>
          <w:tab w:val="right" w:pos="1400"/>
          <w:tab w:val="left" w:pos="1457"/>
          <w:tab w:val="right" w:pos="8094"/>
        </w:tabs>
      </w:pPr>
      <w:r>
        <w:br w:type="page"/>
      </w:r>
      <w:r>
        <w:rPr>
          <w:rFonts w:ascii="Arial" w:hAnsi="Arial" w:cs="Arial"/>
          <w:b/>
          <w:lang w:eastAsia="zh-HK"/>
        </w:rPr>
        <w:lastRenderedPageBreak/>
        <w:t>4.</w:t>
      </w:r>
      <w:r>
        <w:rPr>
          <w:rFonts w:ascii="Arial" w:hAnsi="Arial" w:cs="Arial"/>
          <w:b/>
          <w:lang w:eastAsia="zh-HK"/>
        </w:rPr>
        <w:tab/>
      </w:r>
      <w:r>
        <w:rPr>
          <w:bCs/>
          <w:szCs w:val="22"/>
        </w:rPr>
        <w:t>16</w:t>
      </w:r>
      <w:r>
        <w:rPr>
          <w:i/>
          <w:iCs/>
          <w:szCs w:val="22"/>
          <w:vertAlign w:val="superscript"/>
        </w:rPr>
        <w:t xml:space="preserve">x </w:t>
      </w:r>
      <w:r>
        <w:rPr>
          <w:szCs w:val="22"/>
          <w:vertAlign w:val="superscript"/>
        </w:rPr>
        <w:sym w:font="Symbol" w:char="F02D"/>
      </w:r>
      <w:r>
        <w:rPr>
          <w:szCs w:val="22"/>
          <w:vertAlign w:val="superscript"/>
        </w:rPr>
        <w:t xml:space="preserve"> 3</w:t>
      </w:r>
      <w:r>
        <w:rPr>
          <w:szCs w:val="22"/>
        </w:rPr>
        <w:tab/>
        <w:t>= 4</w:t>
      </w:r>
      <w:r>
        <w:tab/>
      </w:r>
    </w:p>
    <w:p w14:paraId="74BD8417" w14:textId="77777777" w:rsidR="00F63346" w:rsidRDefault="00F63346" w:rsidP="00F63346">
      <w:pPr>
        <w:tabs>
          <w:tab w:val="right" w:pos="1400"/>
          <w:tab w:val="left" w:pos="1457"/>
          <w:tab w:val="right" w:pos="8080"/>
        </w:tabs>
        <w:rPr>
          <w:szCs w:val="22"/>
        </w:rPr>
      </w:pPr>
      <w:r>
        <w:rPr>
          <w:szCs w:val="22"/>
        </w:rPr>
        <w:tab/>
        <w:t>(4</w:t>
      </w:r>
      <w:r>
        <w:rPr>
          <w:szCs w:val="22"/>
          <w:vertAlign w:val="superscript"/>
        </w:rPr>
        <w:t>2</w:t>
      </w:r>
      <w:r>
        <w:rPr>
          <w:szCs w:val="22"/>
        </w:rPr>
        <w:t>)</w:t>
      </w:r>
      <w:r>
        <w:rPr>
          <w:i/>
          <w:iCs/>
          <w:szCs w:val="22"/>
          <w:vertAlign w:val="superscript"/>
        </w:rPr>
        <w:t xml:space="preserve">x </w:t>
      </w:r>
      <w:r>
        <w:rPr>
          <w:szCs w:val="22"/>
          <w:vertAlign w:val="superscript"/>
        </w:rPr>
        <w:sym w:font="Symbol" w:char="F02D"/>
      </w:r>
      <w:r>
        <w:rPr>
          <w:szCs w:val="22"/>
          <w:vertAlign w:val="superscript"/>
        </w:rPr>
        <w:t xml:space="preserve"> 3</w:t>
      </w:r>
      <w:r>
        <w:rPr>
          <w:szCs w:val="22"/>
        </w:rPr>
        <w:tab/>
        <w:t>= 4</w:t>
      </w:r>
      <w:r>
        <w:rPr>
          <w:szCs w:val="22"/>
        </w:rPr>
        <w:tab/>
      </w:r>
    </w:p>
    <w:p w14:paraId="25815062" w14:textId="77777777" w:rsidR="00F63346" w:rsidRDefault="00F63346" w:rsidP="00F63346">
      <w:pPr>
        <w:tabs>
          <w:tab w:val="right" w:pos="1400"/>
          <w:tab w:val="left" w:pos="1457"/>
          <w:tab w:val="right" w:pos="8080"/>
        </w:tabs>
        <w:rPr>
          <w:szCs w:val="22"/>
        </w:rPr>
      </w:pPr>
      <w:r>
        <w:rPr>
          <w:szCs w:val="22"/>
        </w:rPr>
        <w:tab/>
        <w:t>4</w:t>
      </w:r>
      <w:r>
        <w:rPr>
          <w:szCs w:val="22"/>
          <w:vertAlign w:val="superscript"/>
        </w:rPr>
        <w:t>2</w:t>
      </w:r>
      <w:r>
        <w:rPr>
          <w:i/>
          <w:iCs/>
          <w:szCs w:val="22"/>
          <w:vertAlign w:val="superscript"/>
        </w:rPr>
        <w:t xml:space="preserve">x </w:t>
      </w:r>
      <w:r>
        <w:rPr>
          <w:szCs w:val="22"/>
          <w:vertAlign w:val="superscript"/>
        </w:rPr>
        <w:sym w:font="Symbol" w:char="F02D"/>
      </w:r>
      <w:r>
        <w:rPr>
          <w:szCs w:val="22"/>
          <w:vertAlign w:val="superscript"/>
        </w:rPr>
        <w:t xml:space="preserve"> 6</w:t>
      </w:r>
      <w:r>
        <w:rPr>
          <w:szCs w:val="22"/>
        </w:rPr>
        <w:tab/>
        <w:t>= 4</w:t>
      </w:r>
      <w:r>
        <w:rPr>
          <w:szCs w:val="22"/>
        </w:rPr>
        <w:tab/>
        <w:t>1M</w:t>
      </w:r>
    </w:p>
    <w:p w14:paraId="6CF573F9" w14:textId="77777777" w:rsidR="00F63346" w:rsidRDefault="00F63346" w:rsidP="00F63346">
      <w:pPr>
        <w:tabs>
          <w:tab w:val="left" w:pos="426"/>
          <w:tab w:val="left" w:pos="851"/>
          <w:tab w:val="right" w:pos="1400"/>
          <w:tab w:val="left" w:pos="1457"/>
          <w:tab w:val="right" w:pos="8080"/>
        </w:tabs>
        <w:rPr>
          <w:szCs w:val="22"/>
        </w:rPr>
      </w:pPr>
      <w:r>
        <w:rPr>
          <w:szCs w:val="22"/>
        </w:rPr>
        <w:tab/>
      </w:r>
      <w:r>
        <w:rPr>
          <w:rFonts w:ascii="PMingLiU" w:hAnsi="PMingLiU" w:hint="eastAsia"/>
          <w:szCs w:val="22"/>
        </w:rPr>
        <w:t>∴</w:t>
      </w:r>
      <w:r>
        <w:rPr>
          <w:rFonts w:ascii="PMingLiU" w:hAnsi="PMingLiU" w:hint="eastAsia"/>
          <w:szCs w:val="22"/>
        </w:rPr>
        <w:tab/>
      </w:r>
      <w:r>
        <w:rPr>
          <w:szCs w:val="22"/>
        </w:rPr>
        <w:t>2</w:t>
      </w:r>
      <w:r>
        <w:rPr>
          <w:i/>
          <w:iCs/>
          <w:szCs w:val="22"/>
        </w:rPr>
        <w:t xml:space="preserve">x </w:t>
      </w:r>
      <w:r>
        <w:rPr>
          <w:szCs w:val="22"/>
        </w:rPr>
        <w:sym w:font="Symbol" w:char="F02D"/>
      </w:r>
      <w:r>
        <w:rPr>
          <w:szCs w:val="22"/>
        </w:rPr>
        <w:t xml:space="preserve"> 6 = 1</w:t>
      </w:r>
      <w:r>
        <w:rPr>
          <w:szCs w:val="22"/>
        </w:rPr>
        <w:tab/>
        <w:t>1M</w:t>
      </w:r>
    </w:p>
    <w:p w14:paraId="1F6F1663" w14:textId="77777777" w:rsidR="00F63346" w:rsidRDefault="00F63346" w:rsidP="00F63346">
      <w:pPr>
        <w:tabs>
          <w:tab w:val="right" w:pos="1400"/>
          <w:tab w:val="left" w:pos="1457"/>
          <w:tab w:val="right" w:pos="8080"/>
        </w:tabs>
        <w:rPr>
          <w:szCs w:val="22"/>
        </w:rPr>
      </w:pPr>
      <w:r>
        <w:rPr>
          <w:szCs w:val="22"/>
        </w:rPr>
        <w:tab/>
        <w:t>2</w:t>
      </w:r>
      <w:r>
        <w:rPr>
          <w:i/>
          <w:iCs/>
          <w:szCs w:val="22"/>
        </w:rPr>
        <w:t>x</w:t>
      </w:r>
      <w:r>
        <w:rPr>
          <w:i/>
          <w:iCs/>
          <w:szCs w:val="22"/>
        </w:rPr>
        <w:tab/>
      </w:r>
      <w:r>
        <w:rPr>
          <w:szCs w:val="22"/>
        </w:rPr>
        <w:t>= 7</w:t>
      </w:r>
    </w:p>
    <w:p w14:paraId="03BAA26B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1400"/>
          <w:tab w:val="left" w:pos="1457"/>
          <w:tab w:val="right" w:pos="8080"/>
        </w:tabs>
        <w:snapToGrid w:val="0"/>
        <w:rPr>
          <w:szCs w:val="22"/>
        </w:rPr>
      </w:pP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</w:r>
      <w:r>
        <w:rPr>
          <w:i/>
          <w:iCs/>
          <w:szCs w:val="22"/>
        </w:rPr>
        <w:tab/>
        <w:t>x</w:t>
      </w:r>
      <w:r>
        <w:rPr>
          <w:i/>
          <w:iCs/>
          <w:szCs w:val="22"/>
        </w:rPr>
        <w:tab/>
      </w:r>
      <w:r>
        <w:rPr>
          <w:szCs w:val="22"/>
        </w:rPr>
        <w:t>=</w:t>
      </w:r>
      <w:r w:rsidR="00301EE7">
        <w:rPr>
          <w:noProof/>
          <w:position w:val="-22"/>
          <w:u w:val="double"/>
        </w:rPr>
        <w:object w:dxaOrig="230" w:dyaOrig="580" w14:anchorId="62F796E6">
          <v:shape id="_x0000_i1035" type="#_x0000_t75" alt="" style="width:11.5pt;height:29.1pt;mso-width-percent:0;mso-height-percent:0;mso-width-percent:0;mso-height-percent:0" o:ole="">
            <v:imagedata r:id="rId19" o:title=""/>
          </v:shape>
          <o:OLEObject Type="Embed" ProgID="Equation.DSMT4" ShapeID="_x0000_i1035" DrawAspect="Content" ObjectID="_1839091000" r:id="rId20"/>
        </w:object>
      </w:r>
      <w:r>
        <w:tab/>
        <w:t>1A</w:t>
      </w:r>
    </w:p>
    <w:p w14:paraId="29F59D2B" w14:textId="77777777" w:rsidR="00F63346" w:rsidRDefault="00F63346" w:rsidP="00F63346">
      <w:pPr>
        <w:tabs>
          <w:tab w:val="left" w:pos="426"/>
          <w:tab w:val="left" w:pos="1276"/>
          <w:tab w:val="right" w:pos="8080"/>
        </w:tabs>
        <w:rPr>
          <w:szCs w:val="22"/>
        </w:rPr>
      </w:pPr>
    </w:p>
    <w:p w14:paraId="4E9B3A3C" w14:textId="77777777" w:rsidR="00F63346" w:rsidRDefault="00F63346" w:rsidP="00F63346">
      <w:pPr>
        <w:tabs>
          <w:tab w:val="right" w:pos="1349"/>
          <w:tab w:val="left" w:pos="1406"/>
          <w:tab w:val="right" w:pos="8094"/>
        </w:tabs>
        <w:rPr>
          <w:szCs w:val="22"/>
        </w:rPr>
      </w:pPr>
      <w:r>
        <w:rPr>
          <w:rFonts w:ascii="Arial" w:hAnsi="Arial" w:cs="Arial"/>
          <w:b/>
          <w:lang w:eastAsia="zh-HK"/>
        </w:rPr>
        <w:t>5.</w:t>
      </w:r>
      <w:r>
        <w:rPr>
          <w:szCs w:val="22"/>
        </w:rPr>
        <w:t xml:space="preserve"> </w:t>
      </w:r>
      <w:r>
        <w:rPr>
          <w:szCs w:val="22"/>
        </w:rPr>
        <w:tab/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 xml:space="preserve"> + 3</w:t>
      </w:r>
      <w:r>
        <w:rPr>
          <w:i/>
          <w:iCs/>
          <w:szCs w:val="22"/>
          <w:vertAlign w:val="superscript"/>
        </w:rPr>
        <w:t>x</w:t>
      </w:r>
      <w:r>
        <w:rPr>
          <w:szCs w:val="22"/>
          <w:vertAlign w:val="superscript"/>
        </w:rPr>
        <w:t xml:space="preserve"> + 2</w:t>
      </w:r>
      <w:r>
        <w:rPr>
          <w:szCs w:val="22"/>
        </w:rPr>
        <w:tab/>
        <w:t>= 30</w:t>
      </w:r>
    </w:p>
    <w:p w14:paraId="3415F1CE" w14:textId="77777777" w:rsidR="00F63346" w:rsidRDefault="00F63346" w:rsidP="00F63346">
      <w:pPr>
        <w:tabs>
          <w:tab w:val="left" w:pos="426"/>
          <w:tab w:val="left" w:pos="851"/>
          <w:tab w:val="right" w:pos="1349"/>
          <w:tab w:val="left" w:pos="1406"/>
          <w:tab w:val="right" w:pos="8094"/>
        </w:tabs>
        <w:rPr>
          <w:szCs w:val="22"/>
        </w:rPr>
      </w:pPr>
      <w:r>
        <w:tab/>
      </w:r>
      <w:r>
        <w:rPr>
          <w:szCs w:val="22"/>
        </w:rPr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 xml:space="preserve"> + 3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 xml:space="preserve"> </w:t>
      </w:r>
      <w:r>
        <w:rPr>
          <w:szCs w:val="22"/>
        </w:rPr>
        <w:sym w:font="Symbol" w:char="F0D7"/>
      </w:r>
      <w:r>
        <w:rPr>
          <w:szCs w:val="22"/>
        </w:rPr>
        <w:t xml:space="preserve"> 3</w:t>
      </w:r>
      <w:r>
        <w:rPr>
          <w:szCs w:val="22"/>
          <w:vertAlign w:val="superscript"/>
        </w:rPr>
        <w:t>2</w:t>
      </w:r>
      <w:r>
        <w:rPr>
          <w:szCs w:val="22"/>
        </w:rPr>
        <w:t xml:space="preserve"> = 30</w:t>
      </w:r>
      <w:r>
        <w:rPr>
          <w:szCs w:val="22"/>
        </w:rPr>
        <w:tab/>
        <w:t>1M</w:t>
      </w:r>
    </w:p>
    <w:p w14:paraId="48EA35CA" w14:textId="77777777" w:rsidR="00F63346" w:rsidRDefault="00F63346" w:rsidP="00F63346">
      <w:pPr>
        <w:tabs>
          <w:tab w:val="right" w:pos="1349"/>
          <w:tab w:val="left" w:pos="1406"/>
          <w:tab w:val="right" w:pos="8094"/>
        </w:tabs>
        <w:rPr>
          <w:szCs w:val="22"/>
        </w:rPr>
      </w:pPr>
      <w:r>
        <w:rPr>
          <w:szCs w:val="22"/>
        </w:rPr>
        <w:tab/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>(1 + 3</w:t>
      </w:r>
      <w:r>
        <w:rPr>
          <w:szCs w:val="22"/>
          <w:vertAlign w:val="superscript"/>
        </w:rPr>
        <w:t>2</w:t>
      </w:r>
      <w:r>
        <w:rPr>
          <w:szCs w:val="22"/>
        </w:rPr>
        <w:t>)</w:t>
      </w:r>
      <w:r>
        <w:rPr>
          <w:szCs w:val="22"/>
        </w:rPr>
        <w:tab/>
        <w:t>= 30</w:t>
      </w:r>
      <w:r>
        <w:rPr>
          <w:szCs w:val="22"/>
        </w:rPr>
        <w:tab/>
        <w:t>1M</w:t>
      </w:r>
    </w:p>
    <w:p w14:paraId="5C1E6AEF" w14:textId="77777777" w:rsidR="00F63346" w:rsidRDefault="00F63346" w:rsidP="00F63346">
      <w:pPr>
        <w:tabs>
          <w:tab w:val="right" w:pos="1349"/>
          <w:tab w:val="left" w:pos="1406"/>
          <w:tab w:val="right" w:pos="8094"/>
        </w:tabs>
        <w:rPr>
          <w:szCs w:val="22"/>
        </w:rPr>
      </w:pPr>
      <w:r>
        <w:rPr>
          <w:szCs w:val="22"/>
        </w:rPr>
        <w:tab/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 xml:space="preserve"> </w:t>
      </w:r>
      <w:r>
        <w:rPr>
          <w:szCs w:val="22"/>
        </w:rPr>
        <w:sym w:font="Symbol" w:char="F0D7"/>
      </w:r>
      <w:r>
        <w:rPr>
          <w:szCs w:val="22"/>
        </w:rPr>
        <w:t xml:space="preserve"> 10</w:t>
      </w:r>
      <w:r>
        <w:rPr>
          <w:szCs w:val="22"/>
        </w:rPr>
        <w:tab/>
        <w:t>= 30</w:t>
      </w:r>
    </w:p>
    <w:p w14:paraId="15F949E3" w14:textId="77777777" w:rsidR="00F63346" w:rsidRDefault="00F63346" w:rsidP="00F63346">
      <w:pPr>
        <w:tabs>
          <w:tab w:val="left" w:pos="426"/>
          <w:tab w:val="left" w:pos="851"/>
          <w:tab w:val="right" w:pos="1349"/>
          <w:tab w:val="left" w:pos="1406"/>
          <w:tab w:val="right" w:pos="8094"/>
        </w:tabs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ab/>
        <w:t>= 3</w:t>
      </w:r>
      <w:r>
        <w:rPr>
          <w:szCs w:val="22"/>
        </w:rPr>
        <w:tab/>
      </w:r>
    </w:p>
    <w:p w14:paraId="179454FF" w14:textId="77777777" w:rsidR="00F63346" w:rsidRDefault="00F63346" w:rsidP="00F63346">
      <w:pPr>
        <w:tabs>
          <w:tab w:val="left" w:pos="426"/>
          <w:tab w:val="left" w:pos="851"/>
          <w:tab w:val="right" w:pos="1349"/>
          <w:tab w:val="left" w:pos="1406"/>
          <w:tab w:val="right" w:pos="8094"/>
        </w:tabs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>3</w:t>
      </w:r>
      <w:r>
        <w:rPr>
          <w:i/>
          <w:iCs/>
          <w:szCs w:val="22"/>
          <w:vertAlign w:val="superscript"/>
        </w:rPr>
        <w:t>x</w:t>
      </w:r>
      <w:r>
        <w:rPr>
          <w:szCs w:val="22"/>
        </w:rPr>
        <w:tab/>
        <w:t>= 3</w:t>
      </w:r>
      <w:r>
        <w:rPr>
          <w:szCs w:val="22"/>
          <w:vertAlign w:val="superscript"/>
        </w:rPr>
        <w:t>1</w:t>
      </w:r>
    </w:p>
    <w:p w14:paraId="308D71B6" w14:textId="77777777" w:rsidR="00F63346" w:rsidRDefault="00F63346" w:rsidP="00F63346">
      <w:pPr>
        <w:tabs>
          <w:tab w:val="left" w:pos="426"/>
          <w:tab w:val="left" w:pos="851"/>
          <w:tab w:val="right" w:pos="1349"/>
          <w:tab w:val="left" w:pos="1406"/>
          <w:tab w:val="right" w:pos="8094"/>
        </w:tabs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i/>
          <w:iCs/>
          <w:szCs w:val="22"/>
        </w:rPr>
        <w:t>x</w:t>
      </w:r>
      <w:r>
        <w:rPr>
          <w:szCs w:val="22"/>
        </w:rPr>
        <w:tab/>
        <w:t xml:space="preserve">= </w:t>
      </w:r>
      <w:r>
        <w:rPr>
          <w:szCs w:val="22"/>
          <w:u w:val="double"/>
        </w:rPr>
        <w:t>1</w:t>
      </w:r>
      <w:r>
        <w:rPr>
          <w:szCs w:val="22"/>
        </w:rPr>
        <w:tab/>
        <w:t>1A</w:t>
      </w:r>
    </w:p>
    <w:p w14:paraId="3D501A00" w14:textId="77777777" w:rsidR="00F63346" w:rsidRDefault="00F63346" w:rsidP="00F63346">
      <w:pPr>
        <w:tabs>
          <w:tab w:val="left" w:pos="426"/>
          <w:tab w:val="left" w:pos="851"/>
          <w:tab w:val="right" w:pos="8094"/>
        </w:tabs>
        <w:rPr>
          <w:szCs w:val="22"/>
        </w:rPr>
      </w:pPr>
    </w:p>
    <w:p w14:paraId="45024565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rPr>
          <w:rFonts w:ascii="Arial" w:hAnsi="Arial" w:cs="Arial"/>
          <w:b/>
        </w:rPr>
        <w:t>6.</w:t>
      </w:r>
      <w:r>
        <w:tab/>
        <w:t>log</w:t>
      </w:r>
      <w:r>
        <w:rPr>
          <w:vertAlign w:val="subscript"/>
        </w:rPr>
        <w:t>5</w:t>
      </w:r>
      <w:r>
        <w:t xml:space="preserve"> (3</w:t>
      </w:r>
      <w:r>
        <w:rPr>
          <w:i/>
        </w:rPr>
        <w:t>x</w:t>
      </w:r>
      <w:r>
        <w:t xml:space="preserve"> + 8)</w:t>
      </w:r>
      <w:r>
        <w:tab/>
        <w:t>=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t xml:space="preserve"> + 1</w:t>
      </w:r>
    </w:p>
    <w:p w14:paraId="032D13E7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tab/>
        <w:t>log</w:t>
      </w:r>
      <w:r>
        <w:rPr>
          <w:vertAlign w:val="subscript"/>
        </w:rPr>
        <w:t>5</w:t>
      </w:r>
      <w:r>
        <w:t xml:space="preserve"> (3</w:t>
      </w:r>
      <w:r>
        <w:rPr>
          <w:i/>
        </w:rPr>
        <w:t>x</w:t>
      </w:r>
      <w:r>
        <w:t xml:space="preserve"> + 8)</w:t>
      </w:r>
      <w:r>
        <w:tab/>
        <w:t>= log</w:t>
      </w:r>
      <w:r>
        <w:rPr>
          <w:vertAlign w:val="subscript"/>
        </w:rPr>
        <w:t>5</w:t>
      </w:r>
      <w:r>
        <w:t xml:space="preserve"> </w:t>
      </w:r>
      <w:r>
        <w:rPr>
          <w:i/>
        </w:rPr>
        <w:t>x</w:t>
      </w:r>
      <w:r>
        <w:t xml:space="preserve"> + log</w:t>
      </w:r>
      <w:r>
        <w:rPr>
          <w:vertAlign w:val="subscript"/>
        </w:rPr>
        <w:t>5</w:t>
      </w:r>
      <w:r>
        <w:t xml:space="preserve"> 5</w:t>
      </w:r>
      <w:r>
        <w:tab/>
        <w:t>1M</w:t>
      </w:r>
    </w:p>
    <w:p w14:paraId="73614115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tab/>
        <w:t>log</w:t>
      </w:r>
      <w:r>
        <w:rPr>
          <w:vertAlign w:val="subscript"/>
        </w:rPr>
        <w:t>5</w:t>
      </w:r>
      <w:r>
        <w:t xml:space="preserve"> (3</w:t>
      </w:r>
      <w:r>
        <w:rPr>
          <w:i/>
        </w:rPr>
        <w:t>x</w:t>
      </w:r>
      <w:r>
        <w:t xml:space="preserve"> + 8)</w:t>
      </w:r>
      <w:r>
        <w:tab/>
        <w:t>= log</w:t>
      </w:r>
      <w:r>
        <w:rPr>
          <w:vertAlign w:val="subscript"/>
        </w:rPr>
        <w:t>5</w:t>
      </w:r>
      <w:r>
        <w:t xml:space="preserve"> 5</w:t>
      </w:r>
      <w:r>
        <w:rPr>
          <w:i/>
        </w:rPr>
        <w:t>x</w:t>
      </w:r>
      <w:r>
        <w:rPr>
          <w:i/>
        </w:rPr>
        <w:tab/>
      </w:r>
      <w:r>
        <w:t>1M</w:t>
      </w:r>
    </w:p>
    <w:p w14:paraId="750ABD5C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tab/>
        <w:t>3</w:t>
      </w:r>
      <w:r>
        <w:rPr>
          <w:i/>
        </w:rPr>
        <w:t>x</w:t>
      </w:r>
      <w:r>
        <w:t xml:space="preserve"> + 8</w:t>
      </w:r>
      <w:r>
        <w:tab/>
        <w:t>= 5</w:t>
      </w:r>
      <w:r>
        <w:rPr>
          <w:i/>
        </w:rPr>
        <w:t>x</w:t>
      </w:r>
      <w:r>
        <w:rPr>
          <w:i/>
        </w:rPr>
        <w:tab/>
      </w:r>
      <w:r>
        <w:t>1M</w:t>
      </w:r>
    </w:p>
    <w:p w14:paraId="380F7792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tab/>
        <w:t>8</w:t>
      </w:r>
      <w:r>
        <w:tab/>
        <w:t>= 2</w:t>
      </w:r>
      <w:r>
        <w:rPr>
          <w:i/>
        </w:rPr>
        <w:t>x</w:t>
      </w:r>
    </w:p>
    <w:p w14:paraId="446AED56" w14:textId="77777777" w:rsidR="00F63346" w:rsidRDefault="00F63346" w:rsidP="00F63346">
      <w:pPr>
        <w:tabs>
          <w:tab w:val="right" w:pos="1525"/>
          <w:tab w:val="left" w:pos="1582"/>
          <w:tab w:val="right" w:pos="8080"/>
        </w:tabs>
      </w:pPr>
      <w:r>
        <w:tab/>
      </w:r>
      <w:r>
        <w:rPr>
          <w:i/>
        </w:rPr>
        <w:t>x</w:t>
      </w:r>
      <w:r>
        <w:tab/>
        <w:t xml:space="preserve">= </w:t>
      </w:r>
      <w:r>
        <w:rPr>
          <w:u w:val="double"/>
        </w:rPr>
        <w:t>4</w:t>
      </w:r>
      <w:r>
        <w:tab/>
        <w:t>1A</w:t>
      </w:r>
    </w:p>
    <w:p w14:paraId="551FD927" w14:textId="77777777" w:rsidR="00F63346" w:rsidRDefault="00F63346" w:rsidP="00F63346">
      <w:pPr>
        <w:tabs>
          <w:tab w:val="left" w:pos="426"/>
          <w:tab w:val="left" w:pos="851"/>
          <w:tab w:val="right" w:pos="8094"/>
        </w:tabs>
      </w:pPr>
      <w:r>
        <w:rPr>
          <w:szCs w:val="22"/>
        </w:rPr>
        <w:tab/>
      </w:r>
    </w:p>
    <w:p w14:paraId="41DA9000" w14:textId="451C872D" w:rsidR="00F63346" w:rsidRDefault="00F63346" w:rsidP="00F63346">
      <w:pPr>
        <w:tabs>
          <w:tab w:val="left" w:pos="426"/>
          <w:tab w:val="left" w:pos="851"/>
          <w:tab w:val="right" w:pos="8080"/>
        </w:tabs>
      </w:pPr>
      <w:r>
        <w:rPr>
          <w:rFonts w:ascii="Arial" w:hAnsi="Arial" w:cs="Arial"/>
          <w:b/>
        </w:rPr>
        <w:t>7.</w:t>
      </w:r>
      <w:r>
        <w:tab/>
      </w:r>
      <w:r w:rsidR="009725F9">
        <w:rPr>
          <w:rFonts w:hint="eastAsia"/>
        </w:rPr>
        <w:t>假</w:t>
      </w:r>
      <w:r w:rsidR="00FD5372">
        <w:rPr>
          <w:rFonts w:hint="eastAsia"/>
        </w:rPr>
        <w:t>設該羽毛球拍</w:t>
      </w:r>
      <w:r w:rsidR="00FD5372" w:rsidRPr="00FD5372">
        <w:rPr>
          <w:rFonts w:hint="eastAsia"/>
        </w:rPr>
        <w:t>在</w:t>
      </w:r>
      <w:r w:rsidR="00FD5372">
        <w:rPr>
          <w:i/>
          <w:iCs/>
        </w:rPr>
        <w:t>n</w:t>
      </w:r>
      <w:r w:rsidR="00FD5372" w:rsidRPr="00FD5372">
        <w:rPr>
          <w:rFonts w:hint="eastAsia"/>
        </w:rPr>
        <w:t>年後的價值會</w:t>
      </w:r>
      <w:r w:rsidR="00FD5372">
        <w:rPr>
          <w:rFonts w:hint="eastAsia"/>
        </w:rPr>
        <w:t>低</w:t>
      </w:r>
      <w:r w:rsidR="00FD5372" w:rsidRPr="00E85DF3">
        <w:rPr>
          <w:rFonts w:hint="eastAsia"/>
        </w:rPr>
        <w:t>於</w:t>
      </w:r>
      <w:r w:rsidR="00FD5372">
        <w:rPr>
          <w:rFonts w:hint="eastAsia"/>
        </w:rPr>
        <w:t xml:space="preserve"> </w:t>
      </w:r>
      <w:r w:rsidR="00FD5372">
        <w:t>$400</w:t>
      </w:r>
      <w:r w:rsidR="00FD5372">
        <w:rPr>
          <w:rFonts w:hint="eastAsia"/>
        </w:rPr>
        <w:t>。</w:t>
      </w:r>
    </w:p>
    <w:p w14:paraId="78D319E0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rPr>
          <w:szCs w:val="22"/>
        </w:rPr>
      </w:pPr>
      <w:r>
        <w:tab/>
      </w:r>
      <w:r>
        <w:rPr>
          <w:rFonts w:ascii="PMingLiU" w:hAnsi="PMingLiU" w:hint="eastAsia"/>
        </w:rPr>
        <w:t>∵</w:t>
      </w:r>
      <w:r>
        <w:tab/>
        <w:t xml:space="preserve">1 200(1 </w:t>
      </w:r>
      <w:r>
        <w:rPr>
          <w:szCs w:val="22"/>
        </w:rPr>
        <w:sym w:font="Symbol" w:char="F02D"/>
      </w:r>
      <w:r>
        <w:rPr>
          <w:szCs w:val="22"/>
        </w:rPr>
        <w:t xml:space="preserve"> 12%)</w:t>
      </w:r>
      <w:r>
        <w:rPr>
          <w:i/>
          <w:iCs/>
          <w:szCs w:val="22"/>
          <w:vertAlign w:val="superscript"/>
        </w:rPr>
        <w:t>n</w:t>
      </w:r>
      <w:r>
        <w:rPr>
          <w:szCs w:val="22"/>
        </w:rPr>
        <w:t xml:space="preserve"> &lt; 400</w:t>
      </w:r>
      <w:r>
        <w:rPr>
          <w:szCs w:val="22"/>
        </w:rPr>
        <w:tab/>
        <w:t>1M</w:t>
      </w:r>
    </w:p>
    <w:p w14:paraId="5594AA53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snapToGrid w:val="0"/>
      </w:pPr>
      <w:r>
        <w:rPr>
          <w:szCs w:val="22"/>
        </w:rPr>
        <w:tab/>
      </w:r>
      <w:r>
        <w:rPr>
          <w:rFonts w:ascii="PMingLiU" w:hAnsi="PMingLiU" w:hint="eastAsia"/>
          <w:szCs w:val="22"/>
        </w:rPr>
        <w:t>∴</w:t>
      </w:r>
      <w:r>
        <w:rPr>
          <w:szCs w:val="22"/>
        </w:rPr>
        <w:tab/>
      </w:r>
      <w:r>
        <w:rPr>
          <w:szCs w:val="22"/>
        </w:rPr>
        <w:tab/>
        <w:t>0.88</w:t>
      </w:r>
      <w:r>
        <w:rPr>
          <w:i/>
          <w:iCs/>
          <w:szCs w:val="22"/>
          <w:vertAlign w:val="superscript"/>
        </w:rPr>
        <w:t>n</w:t>
      </w:r>
      <w:r>
        <w:rPr>
          <w:szCs w:val="22"/>
        </w:rPr>
        <w:tab/>
        <w:t xml:space="preserve">&lt; </w:t>
      </w:r>
      <w:r w:rsidR="00301EE7">
        <w:rPr>
          <w:noProof/>
          <w:position w:val="-22"/>
        </w:rPr>
        <w:object w:dxaOrig="200" w:dyaOrig="580" w14:anchorId="2C3AC5D0">
          <v:shape id="_x0000_i1034" type="#_x0000_t75" alt="" style="width:9.95pt;height:29.1pt;mso-width-percent:0;mso-height-percent:0;mso-width-percent:0;mso-height-percent:0" o:ole="">
            <v:imagedata r:id="rId21" o:title=""/>
          </v:shape>
          <o:OLEObject Type="Embed" ProgID="Equation.DSMT4" ShapeID="_x0000_i1034" DrawAspect="Content" ObjectID="_1839091001" r:id="rId22"/>
        </w:object>
      </w:r>
    </w:p>
    <w:p w14:paraId="4357070C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snapToGrid w:val="0"/>
      </w:pPr>
      <w:r>
        <w:tab/>
      </w:r>
      <w:r>
        <w:tab/>
      </w:r>
      <w:r>
        <w:tab/>
        <w:t xml:space="preserve">log </w:t>
      </w:r>
      <w:r>
        <w:rPr>
          <w:szCs w:val="22"/>
        </w:rPr>
        <w:t>0.88</w:t>
      </w:r>
      <w:r>
        <w:rPr>
          <w:i/>
          <w:iCs/>
          <w:szCs w:val="22"/>
          <w:vertAlign w:val="superscript"/>
        </w:rPr>
        <w:t>n</w:t>
      </w:r>
      <w:r>
        <w:rPr>
          <w:szCs w:val="22"/>
        </w:rPr>
        <w:tab/>
        <w:t>&lt; log</w:t>
      </w:r>
      <w:r w:rsidR="00301EE7">
        <w:rPr>
          <w:noProof/>
          <w:position w:val="-22"/>
        </w:rPr>
        <w:object w:dxaOrig="200" w:dyaOrig="580" w14:anchorId="3997967F">
          <v:shape id="_x0000_i1033" type="#_x0000_t75" alt="" style="width:9.95pt;height:29.1pt;mso-width-percent:0;mso-height-percent:0;mso-width-percent:0;mso-height-percent:0" o:ole="">
            <v:imagedata r:id="rId21" o:title=""/>
          </v:shape>
          <o:OLEObject Type="Embed" ProgID="Equation.DSMT4" ShapeID="_x0000_i1033" DrawAspect="Content" ObjectID="_1839091002" r:id="rId23"/>
        </w:object>
      </w:r>
    </w:p>
    <w:p w14:paraId="7CB6297A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snapToGrid w:val="0"/>
      </w:pPr>
      <w:r>
        <w:tab/>
      </w:r>
      <w:r>
        <w:tab/>
      </w:r>
      <w:r>
        <w:tab/>
      </w:r>
      <w:r>
        <w:rPr>
          <w:i/>
          <w:iCs/>
        </w:rPr>
        <w:t>n</w:t>
      </w:r>
      <w:r>
        <w:t xml:space="preserve"> log </w:t>
      </w:r>
      <w:r>
        <w:rPr>
          <w:szCs w:val="22"/>
        </w:rPr>
        <w:t>0.88</w:t>
      </w:r>
      <w:r>
        <w:rPr>
          <w:szCs w:val="22"/>
        </w:rPr>
        <w:tab/>
        <w:t>&lt; log</w:t>
      </w:r>
      <w:r w:rsidR="00301EE7">
        <w:rPr>
          <w:noProof/>
          <w:position w:val="-22"/>
        </w:rPr>
        <w:object w:dxaOrig="200" w:dyaOrig="580" w14:anchorId="20BE1D5C">
          <v:shape id="_x0000_i1032" type="#_x0000_t75" alt="" style="width:9.95pt;height:29.1pt;mso-width-percent:0;mso-height-percent:0;mso-width-percent:0;mso-height-percent:0" o:ole="">
            <v:imagedata r:id="rId21" o:title=""/>
          </v:shape>
          <o:OLEObject Type="Embed" ProgID="Equation.DSMT4" ShapeID="_x0000_i1032" DrawAspect="Content" ObjectID="_1839091003" r:id="rId24"/>
        </w:object>
      </w:r>
      <w:r>
        <w:tab/>
        <w:t>1M</w:t>
      </w:r>
    </w:p>
    <w:p w14:paraId="73623084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snapToGrid w:val="0"/>
      </w:pPr>
      <w:r>
        <w:tab/>
      </w:r>
      <w:r>
        <w:tab/>
      </w:r>
      <w:r>
        <w:tab/>
      </w:r>
      <w:r>
        <w:rPr>
          <w:i/>
          <w:iCs/>
        </w:rPr>
        <w:t>n</w:t>
      </w:r>
      <w:r>
        <w:tab/>
        <w:t>&gt;</w:t>
      </w:r>
      <w:r>
        <w:rPr>
          <w:szCs w:val="22"/>
        </w:rPr>
        <w:t xml:space="preserve"> </w:t>
      </w:r>
      <w:r w:rsidR="00301EE7">
        <w:rPr>
          <w:noProof/>
          <w:position w:val="-28"/>
        </w:rPr>
        <w:object w:dxaOrig="800" w:dyaOrig="900" w14:anchorId="682FD420">
          <v:shape id="_x0000_i1031" type="#_x0000_t75" alt="" style="width:39.85pt;height:45.2pt;mso-width-percent:0;mso-height-percent:0;mso-width-percent:0;mso-height-percent:0" o:ole="">
            <v:imagedata r:id="rId25" o:title=""/>
          </v:shape>
          <o:OLEObject Type="Embed" ProgID="Equation.DSMT4" ShapeID="_x0000_i1031" DrawAspect="Content" ObjectID="_1839091004" r:id="rId26"/>
        </w:object>
      </w:r>
      <w:r>
        <w:tab/>
        <w:t>1M</w:t>
      </w:r>
    </w:p>
    <w:p w14:paraId="18EC3A42" w14:textId="77777777" w:rsidR="00F63346" w:rsidRDefault="00F63346" w:rsidP="00F63346">
      <w:pPr>
        <w:tabs>
          <w:tab w:val="left" w:pos="426"/>
          <w:tab w:val="left" w:pos="851"/>
          <w:tab w:val="right" w:pos="2302"/>
          <w:tab w:val="left" w:pos="2358"/>
          <w:tab w:val="right" w:pos="8080"/>
        </w:tabs>
        <w:rPr>
          <w:rFonts w:ascii="PMingLiU" w:hAnsi="PMingLiU"/>
        </w:rPr>
      </w:pPr>
      <w:r>
        <w:tab/>
      </w:r>
      <w:r>
        <w:tab/>
      </w:r>
      <w:r>
        <w:tab/>
      </w:r>
      <w:r>
        <w:rPr>
          <w:i/>
          <w:iCs/>
        </w:rPr>
        <w:t>n</w:t>
      </w:r>
      <w:r>
        <w:tab/>
        <w:t xml:space="preserve">&gt; 8.594 </w:t>
      </w:r>
      <w:r>
        <w:rPr>
          <w:rFonts w:ascii="PMingLiU" w:hAnsi="PMingLiU" w:hint="eastAsia"/>
        </w:rPr>
        <w:t>…</w:t>
      </w:r>
    </w:p>
    <w:p w14:paraId="0A50A118" w14:textId="140696AF" w:rsidR="00F63346" w:rsidRDefault="00F63346" w:rsidP="00F63346">
      <w:pPr>
        <w:tabs>
          <w:tab w:val="left" w:pos="426"/>
          <w:tab w:val="left" w:pos="851"/>
          <w:tab w:val="right" w:pos="8080"/>
        </w:tabs>
      </w:pPr>
      <w:r>
        <w:rPr>
          <w:rFonts w:ascii="PMingLiU" w:hAnsi="PMingLiU" w:hint="eastAsia"/>
        </w:rPr>
        <w:tab/>
      </w:r>
      <w:r>
        <w:rPr>
          <w:rFonts w:ascii="PMingLiU" w:hAnsi="PMingLiU" w:hint="eastAsia"/>
          <w:szCs w:val="22"/>
        </w:rPr>
        <w:t>∴</w:t>
      </w:r>
      <w:r>
        <w:rPr>
          <w:rFonts w:ascii="PMingLiU" w:hAnsi="PMingLiU" w:hint="eastAsia"/>
          <w:szCs w:val="22"/>
        </w:rPr>
        <w:tab/>
      </w:r>
      <w:r w:rsidR="00DC2D73">
        <w:rPr>
          <w:rFonts w:hint="eastAsia"/>
          <w:u w:val="single"/>
        </w:rPr>
        <w:t>最少</w:t>
      </w:r>
      <w:r w:rsidR="009725F9">
        <w:rPr>
          <w:rFonts w:hint="eastAsia"/>
          <w:u w:val="single"/>
        </w:rPr>
        <w:t>在</w:t>
      </w:r>
      <w:r>
        <w:rPr>
          <w:u w:val="single"/>
        </w:rPr>
        <w:t>9</w:t>
      </w:r>
      <w:r w:rsidR="00DC2D73">
        <w:rPr>
          <w:rFonts w:hint="eastAsia"/>
          <w:u w:val="single"/>
        </w:rPr>
        <w:t>年後，該</w:t>
      </w:r>
      <w:r w:rsidR="00DC2D73" w:rsidRPr="00DC2D73">
        <w:rPr>
          <w:rFonts w:hint="eastAsia"/>
          <w:u w:val="single"/>
        </w:rPr>
        <w:t>羽毛球拍的價值會低於</w:t>
      </w:r>
      <w:r w:rsidR="00DC2D73" w:rsidRPr="00DC2D73">
        <w:rPr>
          <w:rFonts w:hint="eastAsia"/>
          <w:u w:val="single"/>
        </w:rPr>
        <w:t xml:space="preserve"> </w:t>
      </w:r>
      <w:r w:rsidR="00DC2D73" w:rsidRPr="00DC2D73">
        <w:rPr>
          <w:u w:val="single"/>
        </w:rPr>
        <w:t>$400</w:t>
      </w:r>
      <w:r w:rsidR="00DC2D73" w:rsidRPr="00DC2D73">
        <w:rPr>
          <w:rFonts w:hint="eastAsia"/>
          <w:u w:val="single"/>
        </w:rPr>
        <w:t>。</w:t>
      </w:r>
      <w:r>
        <w:tab/>
        <w:t>1A</w:t>
      </w:r>
    </w:p>
    <w:p w14:paraId="5240C3F3" w14:textId="77777777" w:rsidR="00F63346" w:rsidRDefault="00F63346" w:rsidP="00F63346">
      <w:pPr>
        <w:tabs>
          <w:tab w:val="left" w:pos="426"/>
          <w:tab w:val="left" w:pos="851"/>
          <w:tab w:val="right" w:pos="8080"/>
        </w:tabs>
        <w:snapToGrid w:val="0"/>
      </w:pPr>
    </w:p>
    <w:p w14:paraId="19AA1DE4" w14:textId="77777777" w:rsidR="00F63346" w:rsidRDefault="00F63346" w:rsidP="00F63346">
      <w:pPr>
        <w:tabs>
          <w:tab w:val="right" w:pos="284"/>
          <w:tab w:val="left" w:pos="397"/>
        </w:tabs>
        <w:ind w:right="-170"/>
        <w:rPr>
          <w:szCs w:val="22"/>
        </w:rPr>
      </w:pPr>
      <w:r>
        <w:rPr>
          <w:szCs w:val="22"/>
        </w:rPr>
        <w:br w:type="page"/>
      </w:r>
      <w:bookmarkEnd w:id="4"/>
      <w:r w:rsidR="00301EE7">
        <w:lastRenderedPageBreak/>
        <w:pict w14:anchorId="51335B86">
          <v:rect id="_x0000_s2053" alt="" style="position:absolute;margin-left:18.1pt;margin-top:3.75pt;width:11.35pt;height:11.35pt;z-index:2;mso-wrap-edited:f;mso-width-percent:0;mso-height-percent:0;mso-width-percent:0;mso-height-percent:0" wrapcoords="-1440 0 -1440 21600 23040 21600 23040 0 -1440 0" filled="f">
            <o:lock v:ext="edit" aspectratio="t"/>
          </v:rect>
        </w:pict>
      </w:r>
      <w:r>
        <w:rPr>
          <w:rFonts w:ascii="Arial" w:hAnsi="Arial"/>
          <w:b/>
          <w:szCs w:val="22"/>
        </w:rPr>
        <w:t>8.</w:t>
      </w:r>
      <w:r>
        <w:rPr>
          <w:rFonts w:ascii="Arial" w:hAnsi="Arial"/>
          <w:b/>
          <w:szCs w:val="22"/>
        </w:rPr>
        <w:tab/>
      </w:r>
      <w:r>
        <w:rPr>
          <w:rFonts w:ascii="Arial" w:hAnsi="Arial" w:cs="Arial"/>
          <w:b/>
          <w:szCs w:val="22"/>
          <w:lang w:val="nb-NO"/>
        </w:rPr>
        <w:tab/>
      </w:r>
      <w:r>
        <w:rPr>
          <w:rFonts w:ascii="Arial" w:hAnsi="Arial" w:cs="Arial"/>
          <w:b/>
          <w:szCs w:val="22"/>
        </w:rPr>
        <w:t>C</w:t>
      </w:r>
    </w:p>
    <w:p w14:paraId="2E497AC9" w14:textId="3F0FAAB6" w:rsidR="00F63346" w:rsidRDefault="00F63346" w:rsidP="00F63346">
      <w:pPr>
        <w:tabs>
          <w:tab w:val="left" w:pos="426"/>
          <w:tab w:val="left" w:pos="851"/>
          <w:tab w:val="right" w:pos="8080"/>
        </w:tabs>
      </w:pPr>
      <w:r>
        <w:tab/>
        <w:t>log 999</w:t>
      </w:r>
      <w:r>
        <w:rPr>
          <w:vertAlign w:val="superscript"/>
        </w:rPr>
        <w:t>345</w:t>
      </w:r>
      <w:r>
        <w:t xml:space="preserve"> = 345 log 999 = 1 030</w:t>
      </w:r>
      <w:r w:rsidR="00283120">
        <w:t xml:space="preserve"> </w:t>
      </w:r>
      <w:r w:rsidR="00283120">
        <w:rPr>
          <w:rFonts w:hint="eastAsia"/>
        </w:rPr>
        <w:t>(</w:t>
      </w:r>
      <w:r w:rsidR="00283120" w:rsidRPr="00283120">
        <w:rPr>
          <w:rFonts w:ascii="DFKai-SB" w:eastAsia="DFKai-SB" w:hAnsi="DFKai-SB" w:hint="eastAsia"/>
        </w:rPr>
        <w:t>準確至三位有效數字</w:t>
      </w:r>
      <w:r w:rsidR="00283120">
        <w:rPr>
          <w:rFonts w:hint="eastAsia"/>
        </w:rPr>
        <w:t>)</w:t>
      </w:r>
      <w:r>
        <w:tab/>
      </w:r>
    </w:p>
    <w:p w14:paraId="53F84B62" w14:textId="3425DE25" w:rsidR="00F63346" w:rsidRDefault="00F63346" w:rsidP="00F63346">
      <w:pPr>
        <w:tabs>
          <w:tab w:val="left" w:pos="426"/>
          <w:tab w:val="left" w:pos="851"/>
          <w:tab w:val="right" w:pos="8080"/>
        </w:tabs>
      </w:pPr>
      <w:r>
        <w:rPr>
          <w:rFonts w:ascii="Arial" w:hAnsi="Arial" w:cs="Arial"/>
          <w:b/>
          <w:lang w:eastAsia="zh-HK"/>
        </w:rPr>
        <w:tab/>
      </w:r>
      <w:r>
        <w:rPr>
          <w:bCs/>
          <w:lang w:eastAsia="zh-HK"/>
        </w:rPr>
        <w:t xml:space="preserve">log </w:t>
      </w:r>
      <w:r>
        <w:t>444</w:t>
      </w:r>
      <w:r>
        <w:rPr>
          <w:vertAlign w:val="superscript"/>
        </w:rPr>
        <w:t>432</w:t>
      </w:r>
      <w:r>
        <w:t xml:space="preserve"> = 432 log 444 = 1 140</w:t>
      </w:r>
      <w:r w:rsidR="00283120">
        <w:t xml:space="preserve"> </w:t>
      </w:r>
      <w:r w:rsidR="00283120">
        <w:rPr>
          <w:rFonts w:hint="eastAsia"/>
        </w:rPr>
        <w:t>(</w:t>
      </w:r>
      <w:r w:rsidR="00283120" w:rsidRPr="00283120">
        <w:rPr>
          <w:rFonts w:ascii="DFKai-SB" w:eastAsia="DFKai-SB" w:hAnsi="DFKai-SB" w:hint="eastAsia"/>
        </w:rPr>
        <w:t>準確至三位有效數字</w:t>
      </w:r>
      <w:r w:rsidR="00283120">
        <w:rPr>
          <w:rFonts w:hint="eastAsia"/>
        </w:rPr>
        <w:t>)</w:t>
      </w:r>
      <w:r>
        <w:tab/>
      </w:r>
    </w:p>
    <w:p w14:paraId="7770CAAF" w14:textId="33BC0276" w:rsidR="00F63346" w:rsidRDefault="00F63346" w:rsidP="00F63346">
      <w:pPr>
        <w:tabs>
          <w:tab w:val="left" w:pos="426"/>
          <w:tab w:val="left" w:pos="851"/>
          <w:tab w:val="right" w:pos="8080"/>
        </w:tabs>
        <w:rPr>
          <w:i/>
          <w:iCs/>
        </w:rPr>
      </w:pPr>
      <w:r>
        <w:rPr>
          <w:rFonts w:ascii="Arial" w:hAnsi="Arial" w:cs="Arial"/>
          <w:b/>
          <w:lang w:eastAsia="zh-HK"/>
        </w:rPr>
        <w:tab/>
      </w:r>
      <w:r>
        <w:t>log 99</w:t>
      </w:r>
      <w:r>
        <w:rPr>
          <w:vertAlign w:val="superscript"/>
        </w:rPr>
        <w:t>654</w:t>
      </w:r>
      <w:r>
        <w:t xml:space="preserve"> = 654 log 99 = 1 310</w:t>
      </w:r>
      <w:r w:rsidR="00283120">
        <w:t xml:space="preserve"> </w:t>
      </w:r>
      <w:r w:rsidR="00283120">
        <w:rPr>
          <w:rFonts w:hint="eastAsia"/>
        </w:rPr>
        <w:t>(</w:t>
      </w:r>
      <w:r w:rsidR="00283120" w:rsidRPr="00283120">
        <w:rPr>
          <w:rFonts w:ascii="DFKai-SB" w:eastAsia="DFKai-SB" w:hAnsi="DFKai-SB" w:hint="eastAsia"/>
        </w:rPr>
        <w:t>準確至三位有效數字</w:t>
      </w:r>
      <w:r w:rsidR="00283120">
        <w:rPr>
          <w:rFonts w:hint="eastAsia"/>
        </w:rPr>
        <w:t>)</w:t>
      </w:r>
    </w:p>
    <w:p w14:paraId="3D1CA4D8" w14:textId="63A7380B" w:rsidR="00F63346" w:rsidRDefault="00F63346" w:rsidP="00F63346">
      <w:pPr>
        <w:tabs>
          <w:tab w:val="left" w:pos="426"/>
          <w:tab w:val="left" w:pos="851"/>
          <w:tab w:val="right" w:pos="8080"/>
        </w:tabs>
      </w:pPr>
      <w:r>
        <w:rPr>
          <w:rFonts w:ascii="Arial" w:hAnsi="Arial" w:cs="Arial"/>
          <w:b/>
          <w:lang w:eastAsia="zh-HK"/>
        </w:rPr>
        <w:tab/>
      </w:r>
      <w:r>
        <w:t>log 44</w:t>
      </w:r>
      <w:r>
        <w:rPr>
          <w:vertAlign w:val="superscript"/>
        </w:rPr>
        <w:t>765</w:t>
      </w:r>
      <w:r>
        <w:t xml:space="preserve"> = 765 log 44 = 1 260</w:t>
      </w:r>
      <w:r w:rsidR="00283120">
        <w:t xml:space="preserve"> </w:t>
      </w:r>
      <w:r w:rsidR="00283120">
        <w:rPr>
          <w:rFonts w:hint="eastAsia"/>
        </w:rPr>
        <w:t>(</w:t>
      </w:r>
      <w:r w:rsidR="00283120" w:rsidRPr="00283120">
        <w:rPr>
          <w:rFonts w:ascii="DFKai-SB" w:eastAsia="DFKai-SB" w:hAnsi="DFKai-SB" w:hint="eastAsia"/>
        </w:rPr>
        <w:t>準確至三位有效數字</w:t>
      </w:r>
      <w:r w:rsidR="00283120">
        <w:rPr>
          <w:rFonts w:hint="eastAsia"/>
        </w:rPr>
        <w:t>)</w:t>
      </w:r>
      <w:r>
        <w:tab/>
      </w:r>
    </w:p>
    <w:p w14:paraId="0EECC352" w14:textId="77777777" w:rsidR="00F63346" w:rsidRDefault="00F63346" w:rsidP="00F63346">
      <w:pPr>
        <w:tabs>
          <w:tab w:val="left" w:pos="426"/>
          <w:tab w:val="left" w:pos="851"/>
          <w:tab w:val="left" w:pos="1276"/>
          <w:tab w:val="right" w:pos="8080"/>
        </w:tabs>
      </w:pPr>
      <w:r>
        <w:rPr>
          <w:rFonts w:ascii="Arial" w:hAnsi="Arial" w:cs="Arial"/>
          <w:b/>
          <w:lang w:eastAsia="zh-HK"/>
        </w:rPr>
        <w:tab/>
      </w:r>
      <w:r>
        <w:rPr>
          <w:rFonts w:ascii="PMingLiU" w:hAnsi="PMingLiU" w:cs="Arial" w:hint="eastAsia"/>
          <w:bCs/>
          <w:lang w:eastAsia="zh-HK"/>
        </w:rPr>
        <w:t>∵</w:t>
      </w:r>
      <w:r>
        <w:rPr>
          <w:rFonts w:ascii="PMingLiU" w:hAnsi="PMingLiU" w:cs="Arial" w:hint="eastAsia"/>
          <w:bCs/>
          <w:lang w:eastAsia="zh-HK"/>
        </w:rPr>
        <w:tab/>
      </w:r>
      <w:r>
        <w:t>log 99</w:t>
      </w:r>
      <w:r>
        <w:rPr>
          <w:vertAlign w:val="superscript"/>
        </w:rPr>
        <w:t>654</w:t>
      </w:r>
      <w:r>
        <w:t xml:space="preserve"> &gt; log 44</w:t>
      </w:r>
      <w:r>
        <w:rPr>
          <w:vertAlign w:val="superscript"/>
        </w:rPr>
        <w:t>765</w:t>
      </w:r>
      <w:r>
        <w:t xml:space="preserve"> &gt; </w:t>
      </w:r>
      <w:r>
        <w:rPr>
          <w:bCs/>
          <w:lang w:eastAsia="zh-HK"/>
        </w:rPr>
        <w:t xml:space="preserve">log </w:t>
      </w:r>
      <w:r>
        <w:t>444</w:t>
      </w:r>
      <w:r>
        <w:rPr>
          <w:vertAlign w:val="superscript"/>
        </w:rPr>
        <w:t>432</w:t>
      </w:r>
      <w:r>
        <w:t xml:space="preserve"> &gt; log 999</w:t>
      </w:r>
      <w:r>
        <w:rPr>
          <w:vertAlign w:val="superscript"/>
        </w:rPr>
        <w:t>345</w:t>
      </w:r>
      <w:r>
        <w:tab/>
      </w:r>
    </w:p>
    <w:p w14:paraId="2C0DD3E4" w14:textId="5FDF748B" w:rsidR="00F63346" w:rsidRDefault="00F63346" w:rsidP="00F63346">
      <w:pPr>
        <w:tabs>
          <w:tab w:val="left" w:pos="426"/>
          <w:tab w:val="left" w:pos="851"/>
          <w:tab w:val="left" w:pos="1276"/>
          <w:tab w:val="right" w:pos="8080"/>
        </w:tabs>
        <w:rPr>
          <w:u w:val="single"/>
        </w:rPr>
      </w:pPr>
      <w:r>
        <w:tab/>
      </w:r>
      <w:r>
        <w:rPr>
          <w:rFonts w:ascii="PMingLiU" w:hAnsi="PMingLiU" w:hint="eastAsia"/>
        </w:rPr>
        <w:t>∴</w:t>
      </w:r>
      <w:r>
        <w:rPr>
          <w:rFonts w:ascii="PMingLiU" w:hAnsi="PMingLiU" w:hint="eastAsia"/>
        </w:rPr>
        <w:tab/>
      </w:r>
      <w:r>
        <w:rPr>
          <w:u w:val="single"/>
        </w:rPr>
        <w:t>log 99</w:t>
      </w:r>
      <w:r>
        <w:rPr>
          <w:u w:val="single"/>
          <w:vertAlign w:val="superscript"/>
        </w:rPr>
        <w:t>654</w:t>
      </w:r>
      <w:r w:rsidR="00283120">
        <w:rPr>
          <w:rFonts w:hint="eastAsia"/>
          <w:u w:val="single"/>
        </w:rPr>
        <w:t>最大。</w:t>
      </w:r>
    </w:p>
    <w:p w14:paraId="2986A706" w14:textId="77777777" w:rsidR="00F63346" w:rsidRDefault="00F63346" w:rsidP="00F63346">
      <w:pPr>
        <w:tabs>
          <w:tab w:val="left" w:pos="426"/>
          <w:tab w:val="right" w:pos="1911"/>
          <w:tab w:val="left" w:pos="1967"/>
          <w:tab w:val="right" w:pos="8080"/>
        </w:tabs>
        <w:snapToGrid w:val="0"/>
        <w:rPr>
          <w:rFonts w:ascii="Arial" w:hAnsi="Arial"/>
          <w:b/>
          <w:szCs w:val="22"/>
          <w:lang w:val="x-none"/>
        </w:rPr>
      </w:pPr>
    </w:p>
    <w:p w14:paraId="2DC258D0" w14:textId="77777777" w:rsidR="00F63346" w:rsidRDefault="00301EE7" w:rsidP="00F63346">
      <w:pPr>
        <w:tabs>
          <w:tab w:val="right" w:pos="284"/>
          <w:tab w:val="left" w:pos="397"/>
        </w:tabs>
        <w:ind w:right="-170"/>
        <w:rPr>
          <w:szCs w:val="22"/>
        </w:rPr>
      </w:pPr>
      <w:r>
        <w:pict w14:anchorId="555ED321">
          <v:rect id="_x0000_s2052" alt="" style="position:absolute;margin-left:18.1pt;margin-top:3.15pt;width:11.35pt;height:11.35pt;z-index:3;mso-wrap-edited:f;mso-width-percent:0;mso-height-percent:0;mso-width-percent:0;mso-height-percent:0" wrapcoords="-1440 0 -1440 21600 23040 21600 23040 0 -1440 0" filled="f">
            <o:lock v:ext="edit" aspectratio="t"/>
          </v:rect>
        </w:pict>
      </w:r>
      <w:r w:rsidR="00F63346">
        <w:rPr>
          <w:rFonts w:ascii="Arial" w:hAnsi="Arial"/>
          <w:b/>
          <w:szCs w:val="22"/>
        </w:rPr>
        <w:t>9.</w:t>
      </w:r>
      <w:r w:rsidR="00F63346">
        <w:rPr>
          <w:rFonts w:ascii="Arial" w:hAnsi="Arial" w:cs="Arial"/>
          <w:b/>
          <w:szCs w:val="22"/>
          <w:lang w:val="nb-NO"/>
        </w:rPr>
        <w:tab/>
      </w:r>
      <w:r w:rsidR="00F63346">
        <w:rPr>
          <w:rFonts w:ascii="Arial" w:hAnsi="Arial" w:cs="Arial"/>
          <w:b/>
          <w:szCs w:val="22"/>
          <w:lang w:val="nb-NO"/>
        </w:rPr>
        <w:tab/>
      </w:r>
      <w:r w:rsidR="00F63346">
        <w:rPr>
          <w:rFonts w:ascii="Arial" w:hAnsi="Arial" w:cs="Arial"/>
          <w:b/>
          <w:szCs w:val="22"/>
        </w:rPr>
        <w:t>A</w:t>
      </w:r>
    </w:p>
    <w:p w14:paraId="13D5EFEB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snapToGrid w:val="0"/>
        <w:rPr>
          <w:iCs/>
          <w:sz w:val="22"/>
          <w:szCs w:val="22"/>
          <w:lang w:eastAsia="zh-TW"/>
        </w:rPr>
      </w:pPr>
      <w:r>
        <w:rPr>
          <w:sz w:val="22"/>
          <w:szCs w:val="22"/>
        </w:rPr>
        <w:tab/>
      </w:r>
      <w:r w:rsidR="00301EE7">
        <w:rPr>
          <w:noProof/>
          <w:position w:val="-22"/>
        </w:rPr>
        <w:object w:dxaOrig="620" w:dyaOrig="580" w14:anchorId="21AA9636">
          <v:shape id="_x0000_i1030" type="#_x0000_t75" alt="" style="width:31.4pt;height:29.1pt;mso-width-percent:0;mso-height-percent:0;mso-width-percent:0;mso-height-percent:0" o:ole="">
            <v:imagedata r:id="rId27" o:title=""/>
          </v:shape>
          <o:OLEObject Type="Embed" ProgID="Equation.DSMT4" ShapeID="_x0000_i1030" DrawAspect="Content" ObjectID="_1839091005" r:id="rId28"/>
        </w:object>
      </w:r>
      <w:r>
        <w:rPr>
          <w:iCs/>
          <w:sz w:val="22"/>
          <w:szCs w:val="22"/>
          <w:lang w:eastAsia="zh-TW"/>
        </w:rPr>
        <w:t>=</w:t>
      </w:r>
      <w:r>
        <w:rPr>
          <w:iCs/>
          <w:sz w:val="22"/>
          <w:szCs w:val="22"/>
        </w:rPr>
        <w:t xml:space="preserve"> </w:t>
      </w:r>
      <w:r>
        <w:rPr>
          <w:iCs/>
          <w:sz w:val="22"/>
          <w:szCs w:val="22"/>
          <w:lang w:eastAsia="zh-TW"/>
        </w:rPr>
        <w:t xml:space="preserve">log 13 </w:t>
      </w:r>
      <w:r>
        <w:rPr>
          <w:iCs/>
          <w:sz w:val="22"/>
          <w:szCs w:val="22"/>
          <w:lang w:eastAsia="zh-TW"/>
        </w:rPr>
        <w:sym w:font="Symbol" w:char="F02D"/>
      </w:r>
      <w:r>
        <w:rPr>
          <w:iCs/>
          <w:sz w:val="22"/>
          <w:szCs w:val="22"/>
          <w:lang w:eastAsia="zh-TW"/>
        </w:rPr>
        <w:t xml:space="preserve"> log 50</w:t>
      </w:r>
    </w:p>
    <w:p w14:paraId="1161C15F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snapToGrid w:val="0"/>
        <w:rPr>
          <w:iCs/>
          <w:sz w:val="22"/>
          <w:szCs w:val="22"/>
        </w:rPr>
      </w:pP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  <w:t xml:space="preserve">= </w:t>
      </w:r>
      <w:r>
        <w:rPr>
          <w:iCs/>
          <w:sz w:val="22"/>
          <w:szCs w:val="22"/>
          <w:lang w:eastAsia="zh-TW"/>
        </w:rPr>
        <w:t xml:space="preserve">log 13 </w:t>
      </w:r>
      <w:r>
        <w:rPr>
          <w:iCs/>
          <w:sz w:val="22"/>
          <w:szCs w:val="22"/>
          <w:lang w:eastAsia="zh-TW"/>
        </w:rPr>
        <w:sym w:font="Symbol" w:char="F02D"/>
      </w:r>
      <w:r>
        <w:rPr>
          <w:iCs/>
          <w:sz w:val="22"/>
          <w:szCs w:val="22"/>
          <w:lang w:eastAsia="zh-TW"/>
        </w:rPr>
        <w:t xml:space="preserve"> </w:t>
      </w:r>
      <w:r w:rsidR="00301EE7">
        <w:rPr>
          <w:noProof/>
          <w:position w:val="-22"/>
        </w:rPr>
        <w:object w:dxaOrig="720" w:dyaOrig="580" w14:anchorId="100D260C">
          <v:shape id="_x0000_i1029" type="#_x0000_t75" alt="" style="width:36pt;height:29.1pt;mso-width-percent:0;mso-height-percent:0;mso-width-percent:0;mso-height-percent:0" o:ole="">
            <v:imagedata r:id="rId29" o:title=""/>
          </v:shape>
          <o:OLEObject Type="Embed" ProgID="Equation.DSMT4" ShapeID="_x0000_i1029" DrawAspect="Content" ObjectID="_1839091006" r:id="rId30"/>
        </w:object>
      </w:r>
    </w:p>
    <w:p w14:paraId="6E44196C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rPr>
          <w:iCs/>
          <w:sz w:val="22"/>
          <w:szCs w:val="22"/>
          <w:lang w:eastAsia="zh-TW"/>
        </w:rPr>
      </w:pP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  <w:t xml:space="preserve">= </w:t>
      </w:r>
      <w:r>
        <w:rPr>
          <w:iCs/>
          <w:sz w:val="22"/>
          <w:szCs w:val="22"/>
          <w:lang w:eastAsia="zh-TW"/>
        </w:rPr>
        <w:t xml:space="preserve">log 13 </w:t>
      </w:r>
      <w:r>
        <w:rPr>
          <w:iCs/>
          <w:sz w:val="22"/>
          <w:szCs w:val="22"/>
          <w:lang w:eastAsia="zh-TW"/>
        </w:rPr>
        <w:sym w:font="Symbol" w:char="F02D"/>
      </w:r>
      <w:r>
        <w:rPr>
          <w:iCs/>
          <w:sz w:val="22"/>
          <w:szCs w:val="22"/>
          <w:lang w:eastAsia="zh-TW"/>
        </w:rPr>
        <w:t xml:space="preserve"> </w:t>
      </w:r>
      <w:r>
        <w:rPr>
          <w:sz w:val="22"/>
          <w:szCs w:val="22"/>
        </w:rPr>
        <w:t xml:space="preserve">(log 100 </w:t>
      </w:r>
      <w:r>
        <w:rPr>
          <w:iCs/>
          <w:sz w:val="22"/>
          <w:szCs w:val="22"/>
          <w:lang w:eastAsia="zh-TW"/>
        </w:rPr>
        <w:sym w:font="Symbol" w:char="F02D"/>
      </w:r>
      <w:r>
        <w:rPr>
          <w:iCs/>
          <w:sz w:val="22"/>
          <w:szCs w:val="22"/>
          <w:lang w:eastAsia="zh-TW"/>
        </w:rPr>
        <w:t xml:space="preserve"> log 2)</w:t>
      </w:r>
    </w:p>
    <w:p w14:paraId="4590421D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rPr>
          <w:iCs/>
          <w:sz w:val="22"/>
          <w:szCs w:val="22"/>
          <w:lang w:eastAsia="zh-TW"/>
        </w:rPr>
      </w:pPr>
      <w:r>
        <w:rPr>
          <w:iCs/>
          <w:sz w:val="22"/>
          <w:szCs w:val="22"/>
          <w:lang w:eastAsia="zh-TW"/>
        </w:rPr>
        <w:tab/>
      </w:r>
      <w:r>
        <w:rPr>
          <w:iCs/>
          <w:sz w:val="22"/>
          <w:szCs w:val="22"/>
          <w:lang w:eastAsia="zh-TW"/>
        </w:rPr>
        <w:tab/>
      </w:r>
      <w:r>
        <w:rPr>
          <w:iCs/>
          <w:sz w:val="22"/>
          <w:szCs w:val="22"/>
          <w:lang w:eastAsia="zh-TW"/>
        </w:rPr>
        <w:tab/>
        <w:t xml:space="preserve">= </w:t>
      </w:r>
      <w:r>
        <w:rPr>
          <w:i/>
          <w:sz w:val="22"/>
          <w:szCs w:val="22"/>
          <w:lang w:eastAsia="zh-TW"/>
        </w:rPr>
        <w:t>b</w:t>
      </w:r>
      <w:r>
        <w:rPr>
          <w:iCs/>
          <w:sz w:val="22"/>
          <w:szCs w:val="22"/>
          <w:lang w:eastAsia="zh-TW"/>
        </w:rPr>
        <w:t xml:space="preserve"> – (2 – </w:t>
      </w:r>
      <w:r>
        <w:rPr>
          <w:i/>
          <w:sz w:val="22"/>
          <w:szCs w:val="22"/>
          <w:lang w:eastAsia="zh-TW"/>
        </w:rPr>
        <w:t>a</w:t>
      </w:r>
      <w:r>
        <w:rPr>
          <w:iCs/>
          <w:sz w:val="22"/>
          <w:szCs w:val="22"/>
          <w:lang w:eastAsia="zh-TW"/>
        </w:rPr>
        <w:t>)</w:t>
      </w:r>
    </w:p>
    <w:p w14:paraId="4A45325E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rPr>
          <w:iCs/>
          <w:sz w:val="22"/>
          <w:szCs w:val="22"/>
          <w:lang w:eastAsia="zh-TW"/>
        </w:rPr>
      </w:pPr>
      <w:r>
        <w:rPr>
          <w:iCs/>
          <w:sz w:val="22"/>
          <w:szCs w:val="22"/>
          <w:lang w:eastAsia="zh-TW"/>
        </w:rPr>
        <w:tab/>
      </w:r>
      <w:r>
        <w:rPr>
          <w:iCs/>
          <w:sz w:val="22"/>
          <w:szCs w:val="22"/>
          <w:lang w:eastAsia="zh-TW"/>
        </w:rPr>
        <w:tab/>
      </w:r>
      <w:r>
        <w:rPr>
          <w:iCs/>
          <w:sz w:val="22"/>
          <w:szCs w:val="22"/>
          <w:lang w:eastAsia="zh-TW"/>
        </w:rPr>
        <w:tab/>
        <w:t xml:space="preserve">= </w:t>
      </w:r>
      <w:r>
        <w:rPr>
          <w:i/>
          <w:sz w:val="22"/>
          <w:szCs w:val="22"/>
          <w:u w:val="double"/>
          <w:lang w:eastAsia="zh-TW"/>
        </w:rPr>
        <w:t>a</w:t>
      </w:r>
      <w:r>
        <w:rPr>
          <w:iCs/>
          <w:sz w:val="22"/>
          <w:szCs w:val="22"/>
          <w:u w:val="double"/>
          <w:lang w:eastAsia="zh-TW"/>
        </w:rPr>
        <w:t xml:space="preserve"> + </w:t>
      </w:r>
      <w:r>
        <w:rPr>
          <w:i/>
          <w:sz w:val="22"/>
          <w:szCs w:val="22"/>
          <w:u w:val="double"/>
          <w:lang w:eastAsia="zh-TW"/>
        </w:rPr>
        <w:t>b</w:t>
      </w:r>
      <w:r>
        <w:rPr>
          <w:iCs/>
          <w:sz w:val="22"/>
          <w:szCs w:val="22"/>
          <w:u w:val="double"/>
          <w:lang w:eastAsia="zh-TW"/>
        </w:rPr>
        <w:t xml:space="preserve"> </w:t>
      </w:r>
      <w:r>
        <w:rPr>
          <w:iCs/>
          <w:sz w:val="22"/>
          <w:szCs w:val="22"/>
          <w:u w:val="double"/>
          <w:lang w:eastAsia="zh-TW"/>
        </w:rPr>
        <w:sym w:font="Symbol" w:char="F02D"/>
      </w:r>
      <w:r>
        <w:rPr>
          <w:iCs/>
          <w:sz w:val="22"/>
          <w:szCs w:val="22"/>
          <w:u w:val="double"/>
          <w:lang w:eastAsia="zh-TW"/>
        </w:rPr>
        <w:t xml:space="preserve"> 2 </w:t>
      </w:r>
    </w:p>
    <w:p w14:paraId="5BAA2633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992"/>
          <w:tab w:val="left" w:pos="1049"/>
        </w:tabs>
        <w:rPr>
          <w:iCs/>
          <w:sz w:val="22"/>
          <w:szCs w:val="22"/>
        </w:rPr>
      </w:pPr>
    </w:p>
    <w:p w14:paraId="29885B81" w14:textId="77777777" w:rsidR="00F63346" w:rsidRDefault="00301EE7" w:rsidP="00F63346">
      <w:pPr>
        <w:tabs>
          <w:tab w:val="right" w:pos="284"/>
          <w:tab w:val="left" w:pos="397"/>
        </w:tabs>
        <w:ind w:right="-170"/>
        <w:rPr>
          <w:szCs w:val="22"/>
        </w:rPr>
      </w:pPr>
      <w:r>
        <w:pict w14:anchorId="1B332063">
          <v:rect id="_x0000_s2051" alt="" style="position:absolute;margin-left:18.1pt;margin-top:3.15pt;width:11.35pt;height:11.35pt;z-index:4;mso-wrap-edited:f;mso-width-percent:0;mso-height-percent:0;mso-width-percent:0;mso-height-percent:0" wrapcoords="-1440 0 -1440 21600 23040 21600 23040 0 -1440 0" filled="f">
            <o:lock v:ext="edit" aspectratio="t"/>
          </v:rect>
        </w:pict>
      </w:r>
      <w:r w:rsidR="00F63346">
        <w:rPr>
          <w:rFonts w:ascii="Arial" w:hAnsi="Arial"/>
          <w:b/>
          <w:szCs w:val="22"/>
        </w:rPr>
        <w:t>10.</w:t>
      </w:r>
      <w:r w:rsidR="00F63346">
        <w:rPr>
          <w:rFonts w:ascii="Arial" w:hAnsi="Arial" w:cs="Arial"/>
          <w:b/>
          <w:szCs w:val="22"/>
          <w:lang w:val="nb-NO"/>
        </w:rPr>
        <w:tab/>
      </w:r>
      <w:r w:rsidR="00F63346">
        <w:rPr>
          <w:rFonts w:ascii="Arial" w:hAnsi="Arial" w:cs="Arial"/>
          <w:b/>
          <w:szCs w:val="22"/>
        </w:rPr>
        <w:t>A</w:t>
      </w:r>
    </w:p>
    <w:p w14:paraId="6F2B29B2" w14:textId="6128E3A6" w:rsidR="00F63346" w:rsidRDefault="00F63346" w:rsidP="00F63346">
      <w:pPr>
        <w:pStyle w:val="-1"/>
        <w:tabs>
          <w:tab w:val="clear" w:pos="284"/>
          <w:tab w:val="clear" w:pos="397"/>
          <w:tab w:val="left" w:pos="425"/>
          <w:tab w:val="right" w:pos="1474"/>
          <w:tab w:val="left" w:pos="1531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966A26" w:rsidRPr="00966A26">
        <w:rPr>
          <w:rFonts w:cs="Arial" w:hint="eastAsia"/>
          <w:bCs/>
          <w:sz w:val="22"/>
          <w:szCs w:val="22"/>
        </w:rPr>
        <w:t>從圖可見，</w:t>
      </w:r>
      <w:r>
        <w:rPr>
          <w:rFonts w:cs="Arial"/>
          <w:bCs/>
          <w:i/>
          <w:iCs/>
          <w:sz w:val="22"/>
          <w:szCs w:val="22"/>
          <w:lang w:eastAsia="zh-TW"/>
        </w:rPr>
        <w:t>m</w:t>
      </w:r>
      <w:r>
        <w:rPr>
          <w:rFonts w:cs="Arial"/>
          <w:bCs/>
          <w:sz w:val="22"/>
          <w:szCs w:val="22"/>
        </w:rPr>
        <w:t xml:space="preserve"> &gt; 1</w:t>
      </w:r>
      <w:r w:rsidR="00966A26">
        <w:rPr>
          <w:rFonts w:cs="Arial" w:hint="eastAsia"/>
          <w:bCs/>
          <w:sz w:val="22"/>
          <w:szCs w:val="22"/>
          <w:lang w:eastAsia="zh-TW"/>
        </w:rPr>
        <w:t>及</w:t>
      </w:r>
      <w:r>
        <w:rPr>
          <w:rFonts w:cs="Arial"/>
          <w:bCs/>
          <w:i/>
          <w:iCs/>
          <w:sz w:val="22"/>
          <w:szCs w:val="22"/>
        </w:rPr>
        <w:t>n</w:t>
      </w:r>
      <w:r>
        <w:rPr>
          <w:rFonts w:cs="Arial"/>
          <w:bCs/>
          <w:sz w:val="22"/>
          <w:szCs w:val="22"/>
        </w:rPr>
        <w:t xml:space="preserve"> &gt; 1</w:t>
      </w:r>
      <w:r w:rsidR="00966A26">
        <w:rPr>
          <w:rFonts w:cs="Arial" w:hint="eastAsia"/>
          <w:bCs/>
          <w:sz w:val="22"/>
          <w:szCs w:val="22"/>
          <w:lang w:eastAsia="zh-TW"/>
        </w:rPr>
        <w:t>。</w:t>
      </w:r>
    </w:p>
    <w:p w14:paraId="65EB7697" w14:textId="4224CBE4" w:rsidR="00F63346" w:rsidRDefault="00F63346" w:rsidP="00F63346">
      <w:pPr>
        <w:pStyle w:val="1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="00966A26">
        <w:rPr>
          <w:rFonts w:cs="Arial" w:hint="eastAsia"/>
          <w:bCs/>
          <w:sz w:val="22"/>
          <w:szCs w:val="22"/>
          <w:lang w:eastAsia="zh-HK"/>
        </w:rPr>
        <w:t>當</w:t>
      </w:r>
      <w:r>
        <w:rPr>
          <w:rFonts w:cs="Arial"/>
          <w:bCs/>
          <w:i/>
          <w:iCs/>
          <w:sz w:val="22"/>
          <w:szCs w:val="22"/>
        </w:rPr>
        <w:t>x</w:t>
      </w:r>
      <w:r>
        <w:rPr>
          <w:rFonts w:cs="Arial"/>
          <w:bCs/>
          <w:sz w:val="22"/>
          <w:szCs w:val="22"/>
        </w:rPr>
        <w:t xml:space="preserve"> &gt; 1</w:t>
      </w:r>
      <w:r w:rsidR="00966A26">
        <w:rPr>
          <w:rFonts w:cs="Arial" w:hint="eastAsia"/>
          <w:bCs/>
          <w:sz w:val="22"/>
          <w:szCs w:val="22"/>
        </w:rPr>
        <w:t>時，</w:t>
      </w:r>
    </w:p>
    <w:p w14:paraId="15317279" w14:textId="77777777" w:rsidR="00F63346" w:rsidRDefault="00F63346" w:rsidP="00F63346">
      <w:pPr>
        <w:pStyle w:val="10"/>
        <w:tabs>
          <w:tab w:val="clear" w:pos="284"/>
          <w:tab w:val="clear" w:pos="397"/>
          <w:tab w:val="right" w:pos="975"/>
          <w:tab w:val="left" w:pos="1032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  <w:t>log</w:t>
      </w:r>
      <w:r>
        <w:rPr>
          <w:rFonts w:cs="Arial"/>
          <w:bCs/>
          <w:i/>
          <w:iCs/>
          <w:sz w:val="22"/>
          <w:szCs w:val="22"/>
          <w:vertAlign w:val="subscript"/>
        </w:rPr>
        <w:t>m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x</w:t>
      </w:r>
      <w:r>
        <w:rPr>
          <w:rFonts w:cs="Arial"/>
          <w:bCs/>
          <w:sz w:val="22"/>
          <w:szCs w:val="22"/>
        </w:rPr>
        <w:tab/>
        <w:t>&gt; log</w:t>
      </w:r>
      <w:r>
        <w:rPr>
          <w:rFonts w:cs="Arial"/>
          <w:bCs/>
          <w:i/>
          <w:iCs/>
          <w:sz w:val="22"/>
          <w:szCs w:val="22"/>
          <w:vertAlign w:val="subscript"/>
        </w:rPr>
        <w:t>n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x</w:t>
      </w:r>
    </w:p>
    <w:p w14:paraId="250149DA" w14:textId="77777777" w:rsidR="00F63346" w:rsidRDefault="00F63346" w:rsidP="00F63346">
      <w:pPr>
        <w:pStyle w:val="10"/>
        <w:tabs>
          <w:tab w:val="right" w:pos="975"/>
          <w:tab w:val="left" w:pos="1032"/>
        </w:tabs>
        <w:snapToGrid w:val="0"/>
        <w:rPr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="00301EE7" w:rsidRPr="00301EE7">
        <w:rPr>
          <w:noProof/>
          <w:position w:val="-28"/>
          <w:sz w:val="22"/>
          <w:szCs w:val="22"/>
        </w:rPr>
        <w:object w:dxaOrig="580" w:dyaOrig="640" w14:anchorId="4C232E84">
          <v:shape id="_x0000_i1028" type="#_x0000_t75" alt="" style="width:29.1pt;height:32.15pt;mso-width-percent:0;mso-height-percent:0;mso-width-percent:0;mso-height-percent:0" o:ole="">
            <v:imagedata r:id="rId31" o:title=""/>
          </v:shape>
          <o:OLEObject Type="Embed" ProgID="Equation.DSMT4" ShapeID="_x0000_i1028" DrawAspect="Content" ObjectID="_1839091007" r:id="rId32"/>
        </w:object>
      </w:r>
      <w:r>
        <w:rPr>
          <w:sz w:val="22"/>
          <w:szCs w:val="22"/>
        </w:rPr>
        <w:t xml:space="preserve"> &gt; </w:t>
      </w:r>
      <w:r w:rsidR="00301EE7" w:rsidRPr="00301EE7">
        <w:rPr>
          <w:noProof/>
          <w:position w:val="-28"/>
          <w:sz w:val="22"/>
          <w:szCs w:val="22"/>
        </w:rPr>
        <w:object w:dxaOrig="520" w:dyaOrig="640" w14:anchorId="3AC1E286">
          <v:shape id="_x0000_i1027" type="#_x0000_t75" alt="" style="width:26.05pt;height:32.15pt;mso-width-percent:0;mso-height-percent:0;mso-width-percent:0;mso-height-percent:0" o:ole="">
            <v:imagedata r:id="rId33" o:title=""/>
          </v:shape>
          <o:OLEObject Type="Embed" ProgID="Equation.DSMT4" ShapeID="_x0000_i1027" DrawAspect="Content" ObjectID="_1839091008" r:id="rId34"/>
        </w:object>
      </w:r>
    </w:p>
    <w:p w14:paraId="3D7AE505" w14:textId="77777777" w:rsidR="00F63346" w:rsidRDefault="00F63346" w:rsidP="00F63346">
      <w:pPr>
        <w:pStyle w:val="10"/>
        <w:tabs>
          <w:tab w:val="right" w:pos="975"/>
          <w:tab w:val="left" w:pos="1032"/>
        </w:tabs>
        <w:snapToGrid w:val="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01EE7" w:rsidRPr="00301EE7">
        <w:rPr>
          <w:noProof/>
          <w:position w:val="-28"/>
          <w:sz w:val="22"/>
          <w:szCs w:val="22"/>
        </w:rPr>
        <w:object w:dxaOrig="580" w:dyaOrig="640" w14:anchorId="2B2A9271">
          <v:shape id="_x0000_i1026" type="#_x0000_t75" alt="" style="width:29.1pt;height:32.15pt;mso-width-percent:0;mso-height-percent:0;mso-width-percent:0;mso-height-percent:0" o:ole="">
            <v:imagedata r:id="rId35" o:title=""/>
          </v:shape>
          <o:OLEObject Type="Embed" ProgID="Equation.DSMT4" ShapeID="_x0000_i1026" DrawAspect="Content" ObjectID="_1839091009" r:id="rId36"/>
        </w:object>
      </w:r>
      <w:r>
        <w:rPr>
          <w:sz w:val="22"/>
          <w:szCs w:val="22"/>
        </w:rPr>
        <w:t xml:space="preserve"> &gt; </w:t>
      </w:r>
      <w:r w:rsidR="00301EE7" w:rsidRPr="00301EE7">
        <w:rPr>
          <w:noProof/>
          <w:position w:val="-28"/>
          <w:sz w:val="22"/>
          <w:szCs w:val="22"/>
        </w:rPr>
        <w:object w:dxaOrig="520" w:dyaOrig="640" w14:anchorId="5B4B3721">
          <v:shape id="_x0000_i1025" type="#_x0000_t75" alt="" style="width:26.05pt;height:32.15pt;mso-width-percent:0;mso-height-percent:0;mso-width-percent:0;mso-height-percent:0" o:ole="">
            <v:imagedata r:id="rId37" o:title=""/>
          </v:shape>
          <o:OLEObject Type="Embed" ProgID="Equation.DSMT4" ShapeID="_x0000_i1025" DrawAspect="Content" ObjectID="_1839091010" r:id="rId38"/>
        </w:object>
      </w:r>
    </w:p>
    <w:p w14:paraId="2EB0CCD4" w14:textId="77777777" w:rsidR="00F63346" w:rsidRDefault="00F63346" w:rsidP="00F63346">
      <w:pPr>
        <w:pStyle w:val="10"/>
        <w:tabs>
          <w:tab w:val="right" w:pos="975"/>
          <w:tab w:val="left" w:pos="1032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log </w:t>
      </w:r>
      <w:r>
        <w:rPr>
          <w:i/>
          <w:iCs/>
          <w:sz w:val="22"/>
          <w:szCs w:val="22"/>
        </w:rPr>
        <w:t>n</w:t>
      </w:r>
      <w:r>
        <w:rPr>
          <w:sz w:val="22"/>
          <w:szCs w:val="22"/>
        </w:rPr>
        <w:tab/>
        <w:t xml:space="preserve">&gt; log </w:t>
      </w:r>
      <w:r>
        <w:rPr>
          <w:i/>
          <w:iCs/>
          <w:sz w:val="22"/>
          <w:szCs w:val="22"/>
        </w:rPr>
        <w:t>m</w:t>
      </w:r>
    </w:p>
    <w:p w14:paraId="4FAEBCF4" w14:textId="77777777" w:rsidR="00F63346" w:rsidRDefault="00F63346" w:rsidP="00F63346">
      <w:pPr>
        <w:pStyle w:val="10"/>
        <w:tabs>
          <w:tab w:val="right" w:pos="975"/>
          <w:tab w:val="left" w:pos="1032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n</w:t>
      </w:r>
      <w:r>
        <w:rPr>
          <w:sz w:val="22"/>
          <w:szCs w:val="22"/>
        </w:rPr>
        <w:tab/>
        <w:t xml:space="preserve">&gt; </w:t>
      </w:r>
      <w:r>
        <w:rPr>
          <w:i/>
          <w:iCs/>
          <w:sz w:val="22"/>
          <w:szCs w:val="22"/>
        </w:rPr>
        <w:t>m</w:t>
      </w:r>
    </w:p>
    <w:p w14:paraId="7D93B19B" w14:textId="77777777" w:rsidR="00F63346" w:rsidRDefault="00F63346" w:rsidP="00F63346">
      <w:pPr>
        <w:pStyle w:val="10"/>
        <w:rPr>
          <w:rFonts w:cs="Arial"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ascii="PMingLiU" w:hAnsi="PMingLiU" w:cs="PMingLiU" w:hint="eastAsia"/>
          <w:bCs/>
          <w:sz w:val="22"/>
          <w:szCs w:val="22"/>
          <w:lang w:eastAsia="ja-JP"/>
        </w:rPr>
        <w:t>∴</w:t>
      </w:r>
      <w:r>
        <w:rPr>
          <w:rFonts w:cs="Arial"/>
          <w:bCs/>
          <w:sz w:val="22"/>
          <w:szCs w:val="22"/>
        </w:rPr>
        <w:tab/>
      </w:r>
      <w:r>
        <w:rPr>
          <w:sz w:val="22"/>
          <w:szCs w:val="22"/>
          <w:u w:val="single"/>
        </w:rPr>
        <w:t xml:space="preserve">1 &lt; </w:t>
      </w:r>
      <w:r>
        <w:rPr>
          <w:i/>
          <w:iCs/>
          <w:sz w:val="22"/>
          <w:szCs w:val="22"/>
          <w:u w:val="single"/>
        </w:rPr>
        <w:t>m</w:t>
      </w:r>
      <w:r>
        <w:rPr>
          <w:sz w:val="22"/>
          <w:szCs w:val="22"/>
          <w:u w:val="single"/>
        </w:rPr>
        <w:t xml:space="preserve"> &lt; </w:t>
      </w:r>
      <w:r>
        <w:rPr>
          <w:i/>
          <w:iCs/>
          <w:sz w:val="22"/>
          <w:szCs w:val="22"/>
          <w:u w:val="single"/>
        </w:rPr>
        <w:t>n</w:t>
      </w:r>
    </w:p>
    <w:p w14:paraId="261186C3" w14:textId="77777777" w:rsidR="00F63346" w:rsidRDefault="00F63346" w:rsidP="00F63346">
      <w:pPr>
        <w:pStyle w:val="-1"/>
        <w:tabs>
          <w:tab w:val="clear" w:pos="284"/>
          <w:tab w:val="clear" w:pos="397"/>
          <w:tab w:val="left" w:pos="425"/>
        </w:tabs>
        <w:rPr>
          <w:sz w:val="22"/>
          <w:szCs w:val="22"/>
          <w:lang w:val="en-US"/>
        </w:rPr>
      </w:pPr>
    </w:p>
    <w:p w14:paraId="096BBFA2" w14:textId="77777777" w:rsidR="00F63346" w:rsidRDefault="00301EE7" w:rsidP="00F63346">
      <w:pPr>
        <w:tabs>
          <w:tab w:val="right" w:pos="284"/>
          <w:tab w:val="left" w:pos="397"/>
        </w:tabs>
        <w:ind w:right="-170"/>
        <w:rPr>
          <w:szCs w:val="22"/>
        </w:rPr>
      </w:pPr>
      <w:r>
        <w:pict w14:anchorId="2DD34B0A">
          <v:rect id="_x0000_s2050" alt="" style="position:absolute;margin-left:18.1pt;margin-top:3.15pt;width:11.35pt;height:11.35pt;z-index:5;mso-wrap-edited:f;mso-width-percent:0;mso-height-percent:0;mso-width-percent:0;mso-height-percent:0" wrapcoords="-1440 0 -1440 21600 23040 21600 23040 0 -1440 0" filled="f">
            <o:lock v:ext="edit" aspectratio="t"/>
          </v:rect>
        </w:pict>
      </w:r>
      <w:r w:rsidR="00F63346">
        <w:rPr>
          <w:rFonts w:ascii="Arial" w:hAnsi="Arial"/>
          <w:b/>
          <w:szCs w:val="22"/>
        </w:rPr>
        <w:t>11.</w:t>
      </w:r>
      <w:r w:rsidR="00F63346">
        <w:rPr>
          <w:rFonts w:ascii="Arial" w:hAnsi="Arial" w:cs="Arial"/>
          <w:b/>
          <w:szCs w:val="22"/>
          <w:lang w:val="nb-NO"/>
        </w:rPr>
        <w:tab/>
      </w:r>
      <w:r w:rsidR="00F63346">
        <w:rPr>
          <w:rFonts w:ascii="Arial" w:hAnsi="Arial" w:cs="Arial"/>
          <w:b/>
          <w:szCs w:val="22"/>
        </w:rPr>
        <w:t>D</w:t>
      </w:r>
    </w:p>
    <w:p w14:paraId="05A366B2" w14:textId="77777777" w:rsidR="00F63346" w:rsidRDefault="00F63346" w:rsidP="00F63346">
      <w:pPr>
        <w:pStyle w:val="10"/>
        <w:tabs>
          <w:tab w:val="right" w:pos="901"/>
          <w:tab w:val="left" w:pos="958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i/>
          <w:iCs/>
          <w:sz w:val="22"/>
          <w:szCs w:val="22"/>
        </w:rPr>
        <w:t>y</w:t>
      </w:r>
      <w:r>
        <w:rPr>
          <w:rFonts w:cs="Arial"/>
          <w:bCs/>
          <w:sz w:val="22"/>
          <w:szCs w:val="22"/>
        </w:rPr>
        <w:tab/>
        <w:t xml:space="preserve">= </w:t>
      </w:r>
      <w:r>
        <w:rPr>
          <w:rFonts w:cs="Arial"/>
          <w:bCs/>
          <w:i/>
          <w:iCs/>
          <w:sz w:val="22"/>
          <w:szCs w:val="22"/>
        </w:rPr>
        <w:t>ax</w:t>
      </w:r>
      <w:r>
        <w:rPr>
          <w:rFonts w:cs="Arial"/>
          <w:bCs/>
          <w:i/>
          <w:iCs/>
          <w:sz w:val="22"/>
          <w:szCs w:val="22"/>
          <w:vertAlign w:val="superscript"/>
        </w:rPr>
        <w:t>b</w:t>
      </w:r>
    </w:p>
    <w:p w14:paraId="68A78105" w14:textId="77777777" w:rsidR="00F63346" w:rsidRDefault="00F63346" w:rsidP="00F63346">
      <w:pPr>
        <w:pStyle w:val="10"/>
        <w:tabs>
          <w:tab w:val="right" w:pos="901"/>
          <w:tab w:val="left" w:pos="958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y</w:t>
      </w:r>
      <w:r>
        <w:rPr>
          <w:rFonts w:cs="Arial"/>
          <w:bCs/>
          <w:sz w:val="22"/>
          <w:szCs w:val="22"/>
        </w:rPr>
        <w:t xml:space="preserve"> = 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(</w:t>
      </w:r>
      <w:r>
        <w:rPr>
          <w:rFonts w:cs="Arial"/>
          <w:bCs/>
          <w:i/>
          <w:iCs/>
          <w:sz w:val="22"/>
          <w:szCs w:val="22"/>
        </w:rPr>
        <w:t>ax</w:t>
      </w:r>
      <w:r>
        <w:rPr>
          <w:rFonts w:cs="Arial"/>
          <w:bCs/>
          <w:i/>
          <w:iCs/>
          <w:sz w:val="22"/>
          <w:szCs w:val="22"/>
          <w:vertAlign w:val="superscript"/>
        </w:rPr>
        <w:t>b</w:t>
      </w:r>
      <w:r>
        <w:rPr>
          <w:rFonts w:cs="Arial"/>
          <w:bCs/>
          <w:sz w:val="22"/>
          <w:szCs w:val="22"/>
        </w:rPr>
        <w:t>)</w:t>
      </w:r>
    </w:p>
    <w:p w14:paraId="7D0D8C28" w14:textId="77777777" w:rsidR="00F63346" w:rsidRDefault="00F63346" w:rsidP="00F63346">
      <w:pPr>
        <w:pStyle w:val="10"/>
        <w:tabs>
          <w:tab w:val="right" w:pos="850"/>
          <w:tab w:val="left" w:pos="907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y</w:t>
      </w:r>
      <w:r>
        <w:rPr>
          <w:rFonts w:cs="Arial"/>
          <w:bCs/>
          <w:sz w:val="22"/>
          <w:szCs w:val="22"/>
        </w:rPr>
        <w:t xml:space="preserve"> = 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 xml:space="preserve"> + 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x</w:t>
      </w:r>
      <w:r>
        <w:rPr>
          <w:rFonts w:cs="Arial"/>
          <w:bCs/>
          <w:i/>
          <w:iCs/>
          <w:sz w:val="22"/>
          <w:szCs w:val="22"/>
          <w:vertAlign w:val="superscript"/>
        </w:rPr>
        <w:t>b</w:t>
      </w:r>
    </w:p>
    <w:p w14:paraId="0BC6D797" w14:textId="77777777" w:rsidR="00F63346" w:rsidRDefault="00F63346" w:rsidP="00F63346">
      <w:pPr>
        <w:pStyle w:val="10"/>
        <w:tabs>
          <w:tab w:val="right" w:pos="850"/>
          <w:tab w:val="left" w:pos="907"/>
          <w:tab w:val="right" w:pos="3402"/>
        </w:tabs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y</w:t>
      </w:r>
      <w:r>
        <w:rPr>
          <w:rFonts w:cs="Arial"/>
          <w:bCs/>
          <w:sz w:val="22"/>
          <w:szCs w:val="22"/>
        </w:rPr>
        <w:t xml:space="preserve"> = 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 xml:space="preserve"> + </w:t>
      </w:r>
      <w:r>
        <w:rPr>
          <w:rFonts w:cs="Arial"/>
          <w:bCs/>
          <w:i/>
          <w:iCs/>
          <w:sz w:val="22"/>
          <w:szCs w:val="22"/>
        </w:rPr>
        <w:t>b</w:t>
      </w:r>
      <w:r>
        <w:rPr>
          <w:rFonts w:cs="Arial"/>
          <w:bCs/>
          <w:sz w:val="22"/>
          <w:szCs w:val="22"/>
        </w:rPr>
        <w:t xml:space="preserve"> 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x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……….. (*)</w:t>
      </w:r>
    </w:p>
    <w:p w14:paraId="66497579" w14:textId="33FC51AC" w:rsidR="00F63346" w:rsidRDefault="00F63346" w:rsidP="00F63346">
      <w:pPr>
        <w:pStyle w:val="1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A26">
        <w:rPr>
          <w:rFonts w:hint="eastAsia"/>
          <w:sz w:val="22"/>
          <w:szCs w:val="22"/>
        </w:rPr>
        <w:t>把</w:t>
      </w:r>
      <w:r>
        <w:rPr>
          <w:sz w:val="22"/>
          <w:szCs w:val="22"/>
        </w:rPr>
        <w:t>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x</w:t>
      </w:r>
      <w:r>
        <w:rPr>
          <w:sz w:val="22"/>
          <w:szCs w:val="22"/>
        </w:rPr>
        <w:t xml:space="preserve"> = 1</w:t>
      </w:r>
      <w:r w:rsidR="00966A26">
        <w:rPr>
          <w:rFonts w:hint="eastAsia"/>
          <w:sz w:val="22"/>
          <w:szCs w:val="22"/>
        </w:rPr>
        <w:t>和</w:t>
      </w:r>
      <w:r>
        <w:rPr>
          <w:sz w:val="22"/>
          <w:szCs w:val="22"/>
        </w:rPr>
        <w:t>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y</w:t>
      </w:r>
      <w:r>
        <w:rPr>
          <w:sz w:val="22"/>
          <w:szCs w:val="22"/>
        </w:rPr>
        <w:t xml:space="preserve"> = 20</w:t>
      </w:r>
      <w:r w:rsidR="00966A26">
        <w:rPr>
          <w:rFonts w:hint="eastAsia"/>
          <w:sz w:val="22"/>
          <w:szCs w:val="22"/>
        </w:rPr>
        <w:t>代入</w:t>
      </w:r>
      <w:r w:rsidR="00966A26">
        <w:rPr>
          <w:rFonts w:hint="eastAsia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(*)</w:t>
      </w:r>
      <w:r w:rsidR="00966A26">
        <w:rPr>
          <w:rFonts w:hint="eastAsia"/>
          <w:sz w:val="22"/>
          <w:szCs w:val="22"/>
        </w:rPr>
        <w:t>。</w:t>
      </w:r>
    </w:p>
    <w:p w14:paraId="2B2C96F3" w14:textId="77777777" w:rsidR="00F63346" w:rsidRDefault="00F63346" w:rsidP="00F63346">
      <w:pPr>
        <w:pStyle w:val="10"/>
        <w:tabs>
          <w:tab w:val="right" w:pos="3402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20 = </w:t>
      </w:r>
      <w:r>
        <w:rPr>
          <w:rFonts w:cs="Arial"/>
          <w:bCs/>
          <w:sz w:val="22"/>
          <w:szCs w:val="22"/>
        </w:rPr>
        <w:t>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 xml:space="preserve"> + </w:t>
      </w:r>
      <w:r>
        <w:rPr>
          <w:rFonts w:cs="Arial"/>
          <w:bCs/>
          <w:i/>
          <w:iCs/>
          <w:sz w:val="22"/>
          <w:szCs w:val="22"/>
        </w:rPr>
        <w:t>b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…………………. (1)</w:t>
      </w:r>
    </w:p>
    <w:p w14:paraId="68A7A2A5" w14:textId="7E95350B" w:rsidR="00F63346" w:rsidRDefault="00F63346" w:rsidP="00F63346">
      <w:pPr>
        <w:pStyle w:val="1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66A26">
        <w:rPr>
          <w:rFonts w:hint="eastAsia"/>
          <w:sz w:val="22"/>
          <w:szCs w:val="22"/>
        </w:rPr>
        <w:t>把</w:t>
      </w:r>
      <w:r>
        <w:rPr>
          <w:sz w:val="22"/>
          <w:szCs w:val="22"/>
        </w:rPr>
        <w:t>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x</w:t>
      </w:r>
      <w:r>
        <w:rPr>
          <w:sz w:val="22"/>
          <w:szCs w:val="22"/>
        </w:rPr>
        <w:t xml:space="preserve"> = 4</w:t>
      </w:r>
      <w:r w:rsidR="00966A26">
        <w:rPr>
          <w:rFonts w:hint="eastAsia"/>
          <w:sz w:val="22"/>
          <w:szCs w:val="22"/>
        </w:rPr>
        <w:t>和</w:t>
      </w:r>
      <w:r>
        <w:rPr>
          <w:sz w:val="22"/>
          <w:szCs w:val="22"/>
        </w:rPr>
        <w:t>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y</w:t>
      </w:r>
      <w:r>
        <w:rPr>
          <w:sz w:val="22"/>
          <w:szCs w:val="22"/>
        </w:rPr>
        <w:t xml:space="preserve"> = 65</w:t>
      </w:r>
      <w:r w:rsidR="00966A26">
        <w:rPr>
          <w:rFonts w:hint="eastAsia"/>
          <w:sz w:val="22"/>
          <w:szCs w:val="22"/>
        </w:rPr>
        <w:t>代入</w:t>
      </w:r>
      <w:r w:rsidR="00966A26">
        <w:rPr>
          <w:rFonts w:hint="eastAsia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(*)</w:t>
      </w:r>
      <w:r w:rsidR="00966A26">
        <w:rPr>
          <w:rFonts w:hint="eastAsia"/>
          <w:sz w:val="22"/>
          <w:szCs w:val="22"/>
        </w:rPr>
        <w:t>。</w:t>
      </w:r>
    </w:p>
    <w:p w14:paraId="021780E4" w14:textId="77777777" w:rsidR="00F63346" w:rsidRDefault="00F63346" w:rsidP="00F63346">
      <w:pPr>
        <w:pStyle w:val="10"/>
        <w:tabs>
          <w:tab w:val="right" w:pos="3402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65 = </w:t>
      </w:r>
      <w:r>
        <w:rPr>
          <w:rFonts w:cs="Arial"/>
          <w:bCs/>
          <w:sz w:val="22"/>
          <w:szCs w:val="22"/>
        </w:rPr>
        <w:t>log</w:t>
      </w:r>
      <w:r>
        <w:rPr>
          <w:rFonts w:cs="Arial"/>
          <w:bCs/>
          <w:sz w:val="22"/>
          <w:szCs w:val="22"/>
          <w:vertAlign w:val="subscript"/>
        </w:rPr>
        <w:t>3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i/>
          <w:i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 xml:space="preserve"> + 4</w:t>
      </w:r>
      <w:r>
        <w:rPr>
          <w:rFonts w:cs="Arial"/>
          <w:bCs/>
          <w:i/>
          <w:iCs/>
          <w:sz w:val="22"/>
          <w:szCs w:val="22"/>
        </w:rPr>
        <w:t>b</w:t>
      </w:r>
      <w:r>
        <w:rPr>
          <w:rFonts w:cs="Arial"/>
          <w:bCs/>
          <w:sz w:val="22"/>
          <w:szCs w:val="22"/>
        </w:rPr>
        <w:t xml:space="preserve"> </w:t>
      </w:r>
      <w:r>
        <w:rPr>
          <w:rFonts w:cs="Arial"/>
          <w:bCs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……………….. (2)</w:t>
      </w:r>
    </w:p>
    <w:p w14:paraId="5AB86259" w14:textId="496D9B09" w:rsidR="00F63346" w:rsidRDefault="00F63346" w:rsidP="007C3A9A">
      <w:pPr>
        <w:pStyle w:val="10"/>
        <w:tabs>
          <w:tab w:val="right" w:pos="2052"/>
          <w:tab w:val="left" w:pos="2109"/>
        </w:tabs>
        <w:rPr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ab/>
      </w:r>
      <w:r>
        <w:rPr>
          <w:rFonts w:ascii="Arial" w:hAnsi="Arial" w:cs="Arial"/>
          <w:b/>
          <w:bCs/>
          <w:sz w:val="22"/>
          <w:szCs w:val="22"/>
        </w:rPr>
        <w:tab/>
        <w:t>(2)</w:t>
      </w:r>
      <w:r>
        <w:rPr>
          <w:sz w:val="22"/>
          <w:szCs w:val="22"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(1)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>× 4</w:t>
      </w:r>
      <w:r w:rsidR="001F7EA5">
        <w:rPr>
          <w:rFonts w:hint="eastAsia"/>
          <w:sz w:val="22"/>
          <w:szCs w:val="22"/>
        </w:rPr>
        <w:t>：</w:t>
      </w:r>
      <w:r>
        <w:rPr>
          <w:sz w:val="22"/>
          <w:szCs w:val="22"/>
        </w:rPr>
        <w:t>–15 = –3 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</w:t>
      </w:r>
    </w:p>
    <w:p w14:paraId="6EA1E106" w14:textId="77777777" w:rsidR="00F63346" w:rsidRDefault="00F63346" w:rsidP="007C3A9A">
      <w:pPr>
        <w:pStyle w:val="10"/>
        <w:tabs>
          <w:tab w:val="right" w:pos="2052"/>
          <w:tab w:val="left" w:pos="2109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5</w:t>
      </w:r>
      <w:r>
        <w:rPr>
          <w:sz w:val="22"/>
          <w:szCs w:val="22"/>
        </w:rPr>
        <w:tab/>
        <w:t>= log</w:t>
      </w:r>
      <w:r>
        <w:rPr>
          <w:sz w:val="22"/>
          <w:szCs w:val="22"/>
          <w:vertAlign w:val="subscript"/>
        </w:rPr>
        <w:t>3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</w:t>
      </w:r>
    </w:p>
    <w:p w14:paraId="53429B37" w14:textId="77777777" w:rsidR="00F63346" w:rsidRDefault="00F63346" w:rsidP="007C3A9A">
      <w:pPr>
        <w:pStyle w:val="10"/>
        <w:tabs>
          <w:tab w:val="right" w:pos="2052"/>
          <w:tab w:val="left" w:pos="2109"/>
        </w:tabs>
        <w:rPr>
          <w:sz w:val="22"/>
          <w:szCs w:val="22"/>
          <w:vertAlign w:val="superscript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</w:t>
      </w:r>
      <w:r>
        <w:rPr>
          <w:sz w:val="22"/>
          <w:szCs w:val="22"/>
        </w:rPr>
        <w:tab/>
        <w:t>= 3</w:t>
      </w:r>
      <w:r>
        <w:rPr>
          <w:sz w:val="22"/>
          <w:szCs w:val="22"/>
          <w:vertAlign w:val="superscript"/>
        </w:rPr>
        <w:t>5</w:t>
      </w:r>
    </w:p>
    <w:p w14:paraId="6CCE87FA" w14:textId="099CB650" w:rsidR="009902BF" w:rsidRPr="00F63346" w:rsidRDefault="00F63346" w:rsidP="007C3A9A">
      <w:pPr>
        <w:pStyle w:val="10"/>
        <w:tabs>
          <w:tab w:val="right" w:pos="2052"/>
          <w:tab w:val="left" w:pos="2109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= </w:t>
      </w:r>
      <w:r>
        <w:rPr>
          <w:sz w:val="22"/>
          <w:szCs w:val="22"/>
          <w:u w:val="double"/>
        </w:rPr>
        <w:t>243</w:t>
      </w:r>
    </w:p>
    <w:sectPr w:rsidR="009902BF" w:rsidRPr="00F63346" w:rsidSect="001E0CFA">
      <w:headerReference w:type="default" r:id="rId39"/>
      <w:footerReference w:type="default" r:id="rId40"/>
      <w:type w:val="continuous"/>
      <w:pgSz w:w="11906" w:h="16838" w:code="9"/>
      <w:pgMar w:top="851" w:right="1134" w:bottom="1134" w:left="1134" w:header="567" w:footer="680" w:gutter="0"/>
      <w:pgNumType w:start="6"/>
      <w:cols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FB28" w14:textId="77777777" w:rsidR="00301EE7" w:rsidRDefault="00301EE7">
      <w:r>
        <w:separator/>
      </w:r>
    </w:p>
  </w:endnote>
  <w:endnote w:type="continuationSeparator" w:id="0">
    <w:p w14:paraId="434052C6" w14:textId="77777777" w:rsidR="00301EE7" w:rsidRDefault="00301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Microsoft Jheng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8919" w14:textId="41703D46" w:rsidR="006456ED" w:rsidRPr="000D329B" w:rsidRDefault="006B0127" w:rsidP="000D329B">
    <w:pPr>
      <w:pStyle w:val="ab"/>
      <w:tabs>
        <w:tab w:val="clear" w:pos="4153"/>
        <w:tab w:val="clear" w:pos="8306"/>
        <w:tab w:val="center" w:pos="4820"/>
        <w:tab w:val="right" w:pos="9639"/>
      </w:tabs>
      <w:rPr>
        <w:sz w:val="22"/>
        <w:szCs w:val="22"/>
      </w:rPr>
    </w:pPr>
    <w:r w:rsidRPr="00490110">
      <w:t xml:space="preserve">© </w:t>
    </w:r>
    <w:r w:rsidR="008017AF">
      <w:rPr>
        <w:rFonts w:hint="eastAsia"/>
      </w:rPr>
      <w:t>牛津大學出版社</w:t>
    </w:r>
    <w:r w:rsidR="008017AF" w:rsidRPr="00490110">
      <w:rPr>
        <w:rFonts w:hint="eastAsia"/>
        <w:lang w:val="en-GB"/>
      </w:rPr>
      <w:t>20</w:t>
    </w:r>
    <w:r w:rsidR="008017AF">
      <w:rPr>
        <w:lang w:val="en-GB"/>
      </w:rPr>
      <w:t>23</w:t>
    </w:r>
    <w:r w:rsidR="008017AF">
      <w:tab/>
    </w:r>
    <w:r w:rsidR="008017AF">
      <w:rPr>
        <w:rFonts w:hint="eastAsia"/>
      </w:rPr>
      <w:t>每章小測</w:t>
    </w:r>
    <w:r w:rsidR="008017AF">
      <w:t xml:space="preserve"> (</w:t>
    </w:r>
    <w:r w:rsidR="008017AF">
      <w:rPr>
        <w:rFonts w:hint="eastAsia"/>
      </w:rPr>
      <w:t>輕量版</w:t>
    </w:r>
    <w:r w:rsidR="008017AF">
      <w:t>)</w:t>
    </w:r>
    <w:r w:rsidR="008017AF">
      <w:rPr>
        <w:rFonts w:hint="eastAsia"/>
      </w:rPr>
      <w:t xml:space="preserve"> </w:t>
    </w:r>
    <w:r w:rsidR="008017AF">
      <w:rPr>
        <w:rFonts w:hint="eastAsia"/>
      </w:rPr>
      <w:t>題解</w:t>
    </w:r>
    <w:r>
      <w:rPr>
        <w:rFonts w:hint="eastAsia"/>
      </w:rPr>
      <w:t>4</w:t>
    </w:r>
    <w:r w:rsidR="001E0CFA">
      <w:rPr>
        <w:rFonts w:hint="eastAsia"/>
      </w:rPr>
      <w:t>B0</w:t>
    </w:r>
    <w:r w:rsidR="00F63346">
      <w:rPr>
        <w:rFonts w:hint="eastAsia"/>
      </w:rPr>
      <w:t>8</w:t>
    </w:r>
    <w:r w:rsidR="003E717D">
      <w:rPr>
        <w:rFonts w:hint="eastAsia"/>
      </w:rPr>
      <w:tab/>
    </w:r>
    <w:r w:rsidR="00F63346">
      <w:rPr>
        <w:rFonts w:hint="eastAsia"/>
        <w:sz w:val="22"/>
        <w:szCs w:val="22"/>
      </w:rPr>
      <w:t>8</w:t>
    </w:r>
    <w:r w:rsidR="000D329B" w:rsidRPr="000D329B">
      <w:rPr>
        <w:rFonts w:hint="eastAsia"/>
        <w:sz w:val="22"/>
        <w:szCs w:val="22"/>
      </w:rPr>
      <w:t>.</w:t>
    </w:r>
    <w:r w:rsidRPr="000D329B">
      <w:rPr>
        <w:rStyle w:val="a9"/>
        <w:sz w:val="22"/>
        <w:szCs w:val="22"/>
      </w:rPr>
      <w:fldChar w:fldCharType="begin"/>
    </w:r>
    <w:r w:rsidRPr="000D329B">
      <w:rPr>
        <w:rStyle w:val="a9"/>
        <w:sz w:val="22"/>
        <w:szCs w:val="22"/>
      </w:rPr>
      <w:instrText xml:space="preserve"> PAGE </w:instrText>
    </w:r>
    <w:r w:rsidRPr="000D329B">
      <w:rPr>
        <w:rStyle w:val="a9"/>
        <w:sz w:val="22"/>
        <w:szCs w:val="22"/>
      </w:rPr>
      <w:fldChar w:fldCharType="separate"/>
    </w:r>
    <w:r w:rsidR="00035A7D">
      <w:rPr>
        <w:rStyle w:val="a9"/>
        <w:noProof/>
        <w:sz w:val="22"/>
        <w:szCs w:val="22"/>
      </w:rPr>
      <w:t>5</w:t>
    </w:r>
    <w:r w:rsidRPr="000D329B">
      <w:rPr>
        <w:rStyle w:val="a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05F2" w14:textId="77777777" w:rsidR="00301EE7" w:rsidRDefault="00301EE7">
      <w:r>
        <w:separator/>
      </w:r>
    </w:p>
  </w:footnote>
  <w:footnote w:type="continuationSeparator" w:id="0">
    <w:p w14:paraId="7AF953DB" w14:textId="77777777" w:rsidR="00301EE7" w:rsidRDefault="00301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C946" w14:textId="7C3954CF" w:rsidR="008017AF" w:rsidRDefault="008017AF" w:rsidP="008017AF">
    <w:pPr>
      <w:tabs>
        <w:tab w:val="right" w:pos="9638"/>
      </w:tabs>
      <w:rPr>
        <w:b/>
        <w:sz w:val="20"/>
        <w:szCs w:val="20"/>
      </w:rPr>
    </w:pPr>
    <w:bookmarkStart w:id="5" w:name="_Hlk120521738"/>
    <w:bookmarkStart w:id="6" w:name="_Hlk120521739"/>
    <w:bookmarkStart w:id="7" w:name="_Hlk123041936"/>
    <w:bookmarkStart w:id="8" w:name="_Hlk123041937"/>
    <w:bookmarkStart w:id="9" w:name="_Hlk123046243"/>
    <w:bookmarkStart w:id="10" w:name="_Hlk123046244"/>
    <w:r>
      <w:rPr>
        <w:rFonts w:hAnsi="PMingLiU" w:hint="eastAsia"/>
        <w:bCs/>
        <w:sz w:val="20"/>
        <w:szCs w:val="20"/>
      </w:rPr>
      <w:t>高中牛津數學新世代</w:t>
    </w:r>
    <w:r>
      <w:rPr>
        <w:rFonts w:hAnsi="PMingLiU" w:hint="eastAsia"/>
        <w:bCs/>
        <w:sz w:val="20"/>
        <w:szCs w:val="20"/>
      </w:rPr>
      <w:t>4</w:t>
    </w:r>
    <w:r w:rsidR="001E0CFA">
      <w:rPr>
        <w:rFonts w:hAnsi="PMingLiU" w:hint="eastAsia"/>
        <w:bCs/>
        <w:sz w:val="20"/>
        <w:szCs w:val="20"/>
      </w:rPr>
      <w:t>B</w:t>
    </w:r>
    <w:r>
      <w:rPr>
        <w:b/>
        <w:sz w:val="20"/>
        <w:szCs w:val="20"/>
      </w:rPr>
      <w:tab/>
    </w:r>
    <w:r w:rsidR="0065043D">
      <w:rPr>
        <w:rFonts w:hint="eastAsia"/>
        <w:b/>
        <w:sz w:val="20"/>
        <w:szCs w:val="20"/>
      </w:rPr>
      <w:t>8</w:t>
    </w:r>
    <w:r w:rsidR="0065043D" w:rsidRPr="001243F9">
      <w:rPr>
        <w:rFonts w:hint="eastAsia"/>
        <w:b/>
        <w:sz w:val="20"/>
        <w:szCs w:val="20"/>
      </w:rPr>
      <w:t>對數函數</w:t>
    </w:r>
  </w:p>
  <w:bookmarkEnd w:id="5"/>
  <w:bookmarkEnd w:id="6"/>
  <w:bookmarkEnd w:id="7"/>
  <w:bookmarkEnd w:id="8"/>
  <w:bookmarkEnd w:id="9"/>
  <w:bookmarkEnd w:id="10"/>
  <w:p w14:paraId="21A2BEDB" w14:textId="77777777" w:rsidR="00CB4725" w:rsidRDefault="00CB472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633052833">
    <w:abstractNumId w:val="24"/>
  </w:num>
  <w:num w:numId="2" w16cid:durableId="365721768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2175565">
    <w:abstractNumId w:val="38"/>
  </w:num>
  <w:num w:numId="4" w16cid:durableId="134763759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1282538">
    <w:abstractNumId w:val="9"/>
  </w:num>
  <w:num w:numId="6" w16cid:durableId="844784191">
    <w:abstractNumId w:val="0"/>
  </w:num>
  <w:num w:numId="7" w16cid:durableId="2113822096">
    <w:abstractNumId w:val="34"/>
  </w:num>
  <w:num w:numId="8" w16cid:durableId="773480029">
    <w:abstractNumId w:val="37"/>
  </w:num>
  <w:num w:numId="9" w16cid:durableId="1725106194">
    <w:abstractNumId w:val="20"/>
  </w:num>
  <w:num w:numId="10" w16cid:durableId="986134231">
    <w:abstractNumId w:val="22"/>
  </w:num>
  <w:num w:numId="11" w16cid:durableId="408427625">
    <w:abstractNumId w:val="30"/>
  </w:num>
  <w:num w:numId="12" w16cid:durableId="1498426003">
    <w:abstractNumId w:val="7"/>
  </w:num>
  <w:num w:numId="13" w16cid:durableId="2087142935">
    <w:abstractNumId w:val="28"/>
  </w:num>
  <w:num w:numId="14" w16cid:durableId="1921063505">
    <w:abstractNumId w:val="39"/>
  </w:num>
  <w:num w:numId="15" w16cid:durableId="2077320965">
    <w:abstractNumId w:val="35"/>
  </w:num>
  <w:num w:numId="16" w16cid:durableId="2125616705">
    <w:abstractNumId w:val="14"/>
  </w:num>
  <w:num w:numId="17" w16cid:durableId="1285118435">
    <w:abstractNumId w:val="1"/>
  </w:num>
  <w:num w:numId="18" w16cid:durableId="1300649656">
    <w:abstractNumId w:val="36"/>
  </w:num>
  <w:num w:numId="19" w16cid:durableId="773600579">
    <w:abstractNumId w:val="33"/>
  </w:num>
  <w:num w:numId="20" w16cid:durableId="1476603589">
    <w:abstractNumId w:val="27"/>
  </w:num>
  <w:num w:numId="21" w16cid:durableId="687021432">
    <w:abstractNumId w:val="12"/>
  </w:num>
  <w:num w:numId="22" w16cid:durableId="955673534">
    <w:abstractNumId w:val="17"/>
  </w:num>
  <w:num w:numId="23" w16cid:durableId="486633692">
    <w:abstractNumId w:val="4"/>
  </w:num>
  <w:num w:numId="24" w16cid:durableId="1549149176">
    <w:abstractNumId w:val="23"/>
  </w:num>
  <w:num w:numId="25" w16cid:durableId="1715348049">
    <w:abstractNumId w:val="31"/>
  </w:num>
  <w:num w:numId="26" w16cid:durableId="668021822">
    <w:abstractNumId w:val="3"/>
  </w:num>
  <w:num w:numId="27" w16cid:durableId="665670558">
    <w:abstractNumId w:val="19"/>
  </w:num>
  <w:num w:numId="28" w16cid:durableId="661927318">
    <w:abstractNumId w:val="26"/>
  </w:num>
  <w:num w:numId="29" w16cid:durableId="1329670363">
    <w:abstractNumId w:val="21"/>
  </w:num>
  <w:num w:numId="30" w16cid:durableId="660280131">
    <w:abstractNumId w:val="10"/>
  </w:num>
  <w:num w:numId="31" w16cid:durableId="1809662115">
    <w:abstractNumId w:val="11"/>
  </w:num>
  <w:num w:numId="32" w16cid:durableId="1091046616">
    <w:abstractNumId w:val="8"/>
  </w:num>
  <w:num w:numId="33" w16cid:durableId="719668650">
    <w:abstractNumId w:val="29"/>
  </w:num>
  <w:num w:numId="34" w16cid:durableId="829758702">
    <w:abstractNumId w:val="2"/>
  </w:num>
  <w:num w:numId="35" w16cid:durableId="1958564055">
    <w:abstractNumId w:val="13"/>
  </w:num>
  <w:num w:numId="36" w16cid:durableId="86005487">
    <w:abstractNumId w:val="6"/>
  </w:num>
  <w:num w:numId="37" w16cid:durableId="36129137">
    <w:abstractNumId w:val="18"/>
  </w:num>
  <w:num w:numId="38" w16cid:durableId="1746802759">
    <w:abstractNumId w:val="16"/>
  </w:num>
  <w:num w:numId="39" w16cid:durableId="38229258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3725827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32484829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9132889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6185228">
    <w:abstractNumId w:val="5"/>
  </w:num>
  <w:num w:numId="44" w16cid:durableId="101712196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46425194">
    <w:abstractNumId w:val="32"/>
  </w:num>
  <w:num w:numId="46" w16cid:durableId="1964459269">
    <w:abstractNumId w:val="15"/>
  </w:num>
  <w:num w:numId="47" w16cid:durableId="1295966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characterSpacingControl w:val="doNotCompress"/>
  <w:hdrShapeDefaults>
    <o:shapedefaults v:ext="edit" spidmax="2089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3F99"/>
    <w:rsid w:val="0002408B"/>
    <w:rsid w:val="00033C62"/>
    <w:rsid w:val="0003478B"/>
    <w:rsid w:val="00035A7D"/>
    <w:rsid w:val="00036F9E"/>
    <w:rsid w:val="00042447"/>
    <w:rsid w:val="00045C64"/>
    <w:rsid w:val="00045F0A"/>
    <w:rsid w:val="00051240"/>
    <w:rsid w:val="0005211A"/>
    <w:rsid w:val="000529B5"/>
    <w:rsid w:val="000556FD"/>
    <w:rsid w:val="000567E1"/>
    <w:rsid w:val="00060492"/>
    <w:rsid w:val="00060E1F"/>
    <w:rsid w:val="00061138"/>
    <w:rsid w:val="00063462"/>
    <w:rsid w:val="0006352A"/>
    <w:rsid w:val="00063778"/>
    <w:rsid w:val="00067D9F"/>
    <w:rsid w:val="00072040"/>
    <w:rsid w:val="00072B51"/>
    <w:rsid w:val="000777FD"/>
    <w:rsid w:val="000809AF"/>
    <w:rsid w:val="00080E71"/>
    <w:rsid w:val="000839BC"/>
    <w:rsid w:val="00092D95"/>
    <w:rsid w:val="00092FB7"/>
    <w:rsid w:val="000A08A6"/>
    <w:rsid w:val="000A3FB8"/>
    <w:rsid w:val="000A448F"/>
    <w:rsid w:val="000B0EAE"/>
    <w:rsid w:val="000B2159"/>
    <w:rsid w:val="000B270D"/>
    <w:rsid w:val="000B6222"/>
    <w:rsid w:val="000B73C1"/>
    <w:rsid w:val="000B740C"/>
    <w:rsid w:val="000C471A"/>
    <w:rsid w:val="000D329B"/>
    <w:rsid w:val="000D518A"/>
    <w:rsid w:val="000E24ED"/>
    <w:rsid w:val="000E3F72"/>
    <w:rsid w:val="000E4547"/>
    <w:rsid w:val="000F2D39"/>
    <w:rsid w:val="000F57BE"/>
    <w:rsid w:val="0010137B"/>
    <w:rsid w:val="001045FD"/>
    <w:rsid w:val="001051F7"/>
    <w:rsid w:val="00107D49"/>
    <w:rsid w:val="00111985"/>
    <w:rsid w:val="001142A9"/>
    <w:rsid w:val="00114D0C"/>
    <w:rsid w:val="00117B21"/>
    <w:rsid w:val="001228F1"/>
    <w:rsid w:val="00123D29"/>
    <w:rsid w:val="00130EA9"/>
    <w:rsid w:val="00132391"/>
    <w:rsid w:val="00135DBA"/>
    <w:rsid w:val="00142249"/>
    <w:rsid w:val="00153124"/>
    <w:rsid w:val="001651A1"/>
    <w:rsid w:val="00165955"/>
    <w:rsid w:val="0017358F"/>
    <w:rsid w:val="00174768"/>
    <w:rsid w:val="00174B56"/>
    <w:rsid w:val="00177F89"/>
    <w:rsid w:val="00186F21"/>
    <w:rsid w:val="00193BCD"/>
    <w:rsid w:val="00194FE1"/>
    <w:rsid w:val="001A273C"/>
    <w:rsid w:val="001B07AA"/>
    <w:rsid w:val="001B195B"/>
    <w:rsid w:val="001B3F65"/>
    <w:rsid w:val="001B4F3F"/>
    <w:rsid w:val="001B510F"/>
    <w:rsid w:val="001C407B"/>
    <w:rsid w:val="001D365D"/>
    <w:rsid w:val="001D6F26"/>
    <w:rsid w:val="001D7236"/>
    <w:rsid w:val="001D725E"/>
    <w:rsid w:val="001E0CFA"/>
    <w:rsid w:val="001E1809"/>
    <w:rsid w:val="001E48CC"/>
    <w:rsid w:val="001F0E78"/>
    <w:rsid w:val="001F6EE8"/>
    <w:rsid w:val="001F70C2"/>
    <w:rsid w:val="001F7EA5"/>
    <w:rsid w:val="002042F7"/>
    <w:rsid w:val="00205A8A"/>
    <w:rsid w:val="00210BA9"/>
    <w:rsid w:val="00210BBB"/>
    <w:rsid w:val="00213245"/>
    <w:rsid w:val="002132C2"/>
    <w:rsid w:val="00216096"/>
    <w:rsid w:val="00225350"/>
    <w:rsid w:val="0022677E"/>
    <w:rsid w:val="002366DC"/>
    <w:rsid w:val="00237813"/>
    <w:rsid w:val="002459EE"/>
    <w:rsid w:val="002602E0"/>
    <w:rsid w:val="00263018"/>
    <w:rsid w:val="00266587"/>
    <w:rsid w:val="00267E23"/>
    <w:rsid w:val="00270B7C"/>
    <w:rsid w:val="00272489"/>
    <w:rsid w:val="002738C6"/>
    <w:rsid w:val="00276807"/>
    <w:rsid w:val="00280D85"/>
    <w:rsid w:val="00281027"/>
    <w:rsid w:val="00283120"/>
    <w:rsid w:val="00287072"/>
    <w:rsid w:val="00290855"/>
    <w:rsid w:val="002958BD"/>
    <w:rsid w:val="002A1F70"/>
    <w:rsid w:val="002A329C"/>
    <w:rsid w:val="002A5463"/>
    <w:rsid w:val="002A7EF0"/>
    <w:rsid w:val="002B0174"/>
    <w:rsid w:val="002B580E"/>
    <w:rsid w:val="002B7D3A"/>
    <w:rsid w:val="002C31DF"/>
    <w:rsid w:val="002C389A"/>
    <w:rsid w:val="002D43CE"/>
    <w:rsid w:val="002E00F7"/>
    <w:rsid w:val="002E04C7"/>
    <w:rsid w:val="002E7837"/>
    <w:rsid w:val="002F2F8E"/>
    <w:rsid w:val="0030154E"/>
    <w:rsid w:val="00301EE7"/>
    <w:rsid w:val="0030723D"/>
    <w:rsid w:val="00312A6A"/>
    <w:rsid w:val="0031504A"/>
    <w:rsid w:val="00315F3C"/>
    <w:rsid w:val="0032612C"/>
    <w:rsid w:val="00326A11"/>
    <w:rsid w:val="003304CE"/>
    <w:rsid w:val="0033092A"/>
    <w:rsid w:val="00335E00"/>
    <w:rsid w:val="00337C95"/>
    <w:rsid w:val="00340305"/>
    <w:rsid w:val="00340B3B"/>
    <w:rsid w:val="003419F6"/>
    <w:rsid w:val="00345805"/>
    <w:rsid w:val="00345C3C"/>
    <w:rsid w:val="00347D40"/>
    <w:rsid w:val="00350003"/>
    <w:rsid w:val="00361AB7"/>
    <w:rsid w:val="0036371F"/>
    <w:rsid w:val="003711FB"/>
    <w:rsid w:val="00372E25"/>
    <w:rsid w:val="00373E1A"/>
    <w:rsid w:val="00375DA8"/>
    <w:rsid w:val="003777BF"/>
    <w:rsid w:val="00383D14"/>
    <w:rsid w:val="003876ED"/>
    <w:rsid w:val="003948CA"/>
    <w:rsid w:val="0039723E"/>
    <w:rsid w:val="003A32D9"/>
    <w:rsid w:val="003A3DFA"/>
    <w:rsid w:val="003A65D2"/>
    <w:rsid w:val="003A6675"/>
    <w:rsid w:val="003A66B5"/>
    <w:rsid w:val="003B0F87"/>
    <w:rsid w:val="003B474B"/>
    <w:rsid w:val="003C2BF2"/>
    <w:rsid w:val="003C44B4"/>
    <w:rsid w:val="003C6C6A"/>
    <w:rsid w:val="003C751A"/>
    <w:rsid w:val="003D01FF"/>
    <w:rsid w:val="003D5FD6"/>
    <w:rsid w:val="003D6865"/>
    <w:rsid w:val="003D6987"/>
    <w:rsid w:val="003D7DA2"/>
    <w:rsid w:val="003E0432"/>
    <w:rsid w:val="003E717D"/>
    <w:rsid w:val="003F145E"/>
    <w:rsid w:val="003F4C49"/>
    <w:rsid w:val="003F5251"/>
    <w:rsid w:val="003F5AD0"/>
    <w:rsid w:val="00403BDB"/>
    <w:rsid w:val="0040655A"/>
    <w:rsid w:val="00407D0F"/>
    <w:rsid w:val="00412FB6"/>
    <w:rsid w:val="004151DE"/>
    <w:rsid w:val="004204B6"/>
    <w:rsid w:val="00420EC5"/>
    <w:rsid w:val="00432B96"/>
    <w:rsid w:val="00433F40"/>
    <w:rsid w:val="00434178"/>
    <w:rsid w:val="00440F09"/>
    <w:rsid w:val="004423AB"/>
    <w:rsid w:val="0046181A"/>
    <w:rsid w:val="004727DD"/>
    <w:rsid w:val="0048700F"/>
    <w:rsid w:val="00490732"/>
    <w:rsid w:val="00491693"/>
    <w:rsid w:val="004923D0"/>
    <w:rsid w:val="00492441"/>
    <w:rsid w:val="00492578"/>
    <w:rsid w:val="0049555D"/>
    <w:rsid w:val="00495AD8"/>
    <w:rsid w:val="00495B10"/>
    <w:rsid w:val="00497400"/>
    <w:rsid w:val="004A2AA7"/>
    <w:rsid w:val="004A2B7D"/>
    <w:rsid w:val="004A3261"/>
    <w:rsid w:val="004A548B"/>
    <w:rsid w:val="004A6E73"/>
    <w:rsid w:val="004B1043"/>
    <w:rsid w:val="004B2652"/>
    <w:rsid w:val="004B4554"/>
    <w:rsid w:val="004C1B0E"/>
    <w:rsid w:val="004C22D6"/>
    <w:rsid w:val="004C551F"/>
    <w:rsid w:val="004C56D9"/>
    <w:rsid w:val="004D4861"/>
    <w:rsid w:val="004D675B"/>
    <w:rsid w:val="004F1FB5"/>
    <w:rsid w:val="004F3B73"/>
    <w:rsid w:val="004F63EF"/>
    <w:rsid w:val="005030A6"/>
    <w:rsid w:val="00517E89"/>
    <w:rsid w:val="005203FE"/>
    <w:rsid w:val="0052107F"/>
    <w:rsid w:val="00522DB4"/>
    <w:rsid w:val="0052400D"/>
    <w:rsid w:val="005240CA"/>
    <w:rsid w:val="00526B82"/>
    <w:rsid w:val="005271DF"/>
    <w:rsid w:val="00530848"/>
    <w:rsid w:val="005404EC"/>
    <w:rsid w:val="005405E9"/>
    <w:rsid w:val="00545AD4"/>
    <w:rsid w:val="00550D2B"/>
    <w:rsid w:val="00552D20"/>
    <w:rsid w:val="0055689A"/>
    <w:rsid w:val="00556919"/>
    <w:rsid w:val="00556C2C"/>
    <w:rsid w:val="00557B1B"/>
    <w:rsid w:val="005606E6"/>
    <w:rsid w:val="00562B8B"/>
    <w:rsid w:val="00565C24"/>
    <w:rsid w:val="0056627E"/>
    <w:rsid w:val="005663D9"/>
    <w:rsid w:val="005670AB"/>
    <w:rsid w:val="00574122"/>
    <w:rsid w:val="005816E7"/>
    <w:rsid w:val="00586E34"/>
    <w:rsid w:val="0059126C"/>
    <w:rsid w:val="005A4F63"/>
    <w:rsid w:val="005A5A4D"/>
    <w:rsid w:val="005A5E4E"/>
    <w:rsid w:val="005B712B"/>
    <w:rsid w:val="005C4826"/>
    <w:rsid w:val="005C512A"/>
    <w:rsid w:val="005C5650"/>
    <w:rsid w:val="005C79BA"/>
    <w:rsid w:val="005C7DE4"/>
    <w:rsid w:val="005D198B"/>
    <w:rsid w:val="005D3468"/>
    <w:rsid w:val="005E20F6"/>
    <w:rsid w:val="005E2EBF"/>
    <w:rsid w:val="005E60CF"/>
    <w:rsid w:val="005F149C"/>
    <w:rsid w:val="005F32E7"/>
    <w:rsid w:val="005F5285"/>
    <w:rsid w:val="005F5420"/>
    <w:rsid w:val="005F5CF0"/>
    <w:rsid w:val="0060186C"/>
    <w:rsid w:val="006150DA"/>
    <w:rsid w:val="00615259"/>
    <w:rsid w:val="00617C37"/>
    <w:rsid w:val="006242ED"/>
    <w:rsid w:val="00627ECA"/>
    <w:rsid w:val="00643B53"/>
    <w:rsid w:val="00643BA4"/>
    <w:rsid w:val="006456ED"/>
    <w:rsid w:val="0064634A"/>
    <w:rsid w:val="0065043D"/>
    <w:rsid w:val="00654A33"/>
    <w:rsid w:val="0065674E"/>
    <w:rsid w:val="00656D95"/>
    <w:rsid w:val="0066375A"/>
    <w:rsid w:val="00667CB0"/>
    <w:rsid w:val="00667E51"/>
    <w:rsid w:val="00670587"/>
    <w:rsid w:val="00674D76"/>
    <w:rsid w:val="006762FA"/>
    <w:rsid w:val="006822C3"/>
    <w:rsid w:val="00686298"/>
    <w:rsid w:val="0068651F"/>
    <w:rsid w:val="006927CB"/>
    <w:rsid w:val="00693FFB"/>
    <w:rsid w:val="00696569"/>
    <w:rsid w:val="006979B8"/>
    <w:rsid w:val="006A02DE"/>
    <w:rsid w:val="006A2819"/>
    <w:rsid w:val="006B0127"/>
    <w:rsid w:val="006B189B"/>
    <w:rsid w:val="006B25FB"/>
    <w:rsid w:val="006C2AE9"/>
    <w:rsid w:val="006E26EC"/>
    <w:rsid w:val="006E2C03"/>
    <w:rsid w:val="006F14A0"/>
    <w:rsid w:val="006F5AE4"/>
    <w:rsid w:val="006F679C"/>
    <w:rsid w:val="007021E9"/>
    <w:rsid w:val="0071329D"/>
    <w:rsid w:val="0072524F"/>
    <w:rsid w:val="00725653"/>
    <w:rsid w:val="00726F7A"/>
    <w:rsid w:val="0073525F"/>
    <w:rsid w:val="00740BBD"/>
    <w:rsid w:val="00742F0E"/>
    <w:rsid w:val="00743605"/>
    <w:rsid w:val="007436E6"/>
    <w:rsid w:val="00746DBF"/>
    <w:rsid w:val="00760AEC"/>
    <w:rsid w:val="007610B2"/>
    <w:rsid w:val="0076271A"/>
    <w:rsid w:val="00765B79"/>
    <w:rsid w:val="00770947"/>
    <w:rsid w:val="00773BEA"/>
    <w:rsid w:val="00775388"/>
    <w:rsid w:val="00776278"/>
    <w:rsid w:val="00787D86"/>
    <w:rsid w:val="007906E4"/>
    <w:rsid w:val="00792C00"/>
    <w:rsid w:val="007947C8"/>
    <w:rsid w:val="007A3B44"/>
    <w:rsid w:val="007B23EE"/>
    <w:rsid w:val="007B3823"/>
    <w:rsid w:val="007B6FC2"/>
    <w:rsid w:val="007B78C5"/>
    <w:rsid w:val="007C0310"/>
    <w:rsid w:val="007C12D3"/>
    <w:rsid w:val="007C2761"/>
    <w:rsid w:val="007C3A9A"/>
    <w:rsid w:val="007C3B15"/>
    <w:rsid w:val="007C561D"/>
    <w:rsid w:val="007C6BDA"/>
    <w:rsid w:val="007D1211"/>
    <w:rsid w:val="007D7E56"/>
    <w:rsid w:val="007E5475"/>
    <w:rsid w:val="007F3779"/>
    <w:rsid w:val="007F4DED"/>
    <w:rsid w:val="008017AF"/>
    <w:rsid w:val="00801DEF"/>
    <w:rsid w:val="00803639"/>
    <w:rsid w:val="00805EA3"/>
    <w:rsid w:val="0081139C"/>
    <w:rsid w:val="00813319"/>
    <w:rsid w:val="00830143"/>
    <w:rsid w:val="00830A95"/>
    <w:rsid w:val="00836EDA"/>
    <w:rsid w:val="00837728"/>
    <w:rsid w:val="00842B44"/>
    <w:rsid w:val="008461B2"/>
    <w:rsid w:val="00847809"/>
    <w:rsid w:val="00851569"/>
    <w:rsid w:val="00851A7B"/>
    <w:rsid w:val="0085484B"/>
    <w:rsid w:val="00855949"/>
    <w:rsid w:val="008578BC"/>
    <w:rsid w:val="00866525"/>
    <w:rsid w:val="00870836"/>
    <w:rsid w:val="008724B8"/>
    <w:rsid w:val="008730C5"/>
    <w:rsid w:val="00882671"/>
    <w:rsid w:val="008832C0"/>
    <w:rsid w:val="0088360C"/>
    <w:rsid w:val="00886F47"/>
    <w:rsid w:val="008927D7"/>
    <w:rsid w:val="0089469E"/>
    <w:rsid w:val="008B09D1"/>
    <w:rsid w:val="008B7E62"/>
    <w:rsid w:val="008C7C40"/>
    <w:rsid w:val="008D068C"/>
    <w:rsid w:val="008D48B0"/>
    <w:rsid w:val="008E2C44"/>
    <w:rsid w:val="008E4CBB"/>
    <w:rsid w:val="008F599A"/>
    <w:rsid w:val="008F6945"/>
    <w:rsid w:val="00900CCE"/>
    <w:rsid w:val="00902224"/>
    <w:rsid w:val="00903E5B"/>
    <w:rsid w:val="009121FF"/>
    <w:rsid w:val="00913982"/>
    <w:rsid w:val="00913DC9"/>
    <w:rsid w:val="0092665D"/>
    <w:rsid w:val="009303DB"/>
    <w:rsid w:val="00931D30"/>
    <w:rsid w:val="009354B6"/>
    <w:rsid w:val="009354F8"/>
    <w:rsid w:val="00940AC4"/>
    <w:rsid w:val="00941157"/>
    <w:rsid w:val="009446BC"/>
    <w:rsid w:val="00944835"/>
    <w:rsid w:val="00945166"/>
    <w:rsid w:val="0094595B"/>
    <w:rsid w:val="00945C82"/>
    <w:rsid w:val="00951009"/>
    <w:rsid w:val="00951D05"/>
    <w:rsid w:val="00953D15"/>
    <w:rsid w:val="00953EC3"/>
    <w:rsid w:val="009564F9"/>
    <w:rsid w:val="009573C4"/>
    <w:rsid w:val="00962686"/>
    <w:rsid w:val="009629E2"/>
    <w:rsid w:val="0096615E"/>
    <w:rsid w:val="00966A26"/>
    <w:rsid w:val="009725F9"/>
    <w:rsid w:val="00984325"/>
    <w:rsid w:val="00984B41"/>
    <w:rsid w:val="009902BF"/>
    <w:rsid w:val="00992E4D"/>
    <w:rsid w:val="00994B21"/>
    <w:rsid w:val="00996512"/>
    <w:rsid w:val="009A1AE4"/>
    <w:rsid w:val="009B0A9C"/>
    <w:rsid w:val="009B20BD"/>
    <w:rsid w:val="009B6472"/>
    <w:rsid w:val="009B7D59"/>
    <w:rsid w:val="009C068A"/>
    <w:rsid w:val="009C2C28"/>
    <w:rsid w:val="009C5B23"/>
    <w:rsid w:val="009C7095"/>
    <w:rsid w:val="009D3024"/>
    <w:rsid w:val="009D4DB8"/>
    <w:rsid w:val="009E06C1"/>
    <w:rsid w:val="009F19C0"/>
    <w:rsid w:val="009F2BD7"/>
    <w:rsid w:val="00A02AE0"/>
    <w:rsid w:val="00A0428B"/>
    <w:rsid w:val="00A112E5"/>
    <w:rsid w:val="00A11701"/>
    <w:rsid w:val="00A12D84"/>
    <w:rsid w:val="00A12DBC"/>
    <w:rsid w:val="00A14401"/>
    <w:rsid w:val="00A23158"/>
    <w:rsid w:val="00A3072C"/>
    <w:rsid w:val="00A30C38"/>
    <w:rsid w:val="00A327D9"/>
    <w:rsid w:val="00A348FB"/>
    <w:rsid w:val="00A37258"/>
    <w:rsid w:val="00A40B96"/>
    <w:rsid w:val="00A44F2E"/>
    <w:rsid w:val="00A47508"/>
    <w:rsid w:val="00A55D8D"/>
    <w:rsid w:val="00A56200"/>
    <w:rsid w:val="00A61C67"/>
    <w:rsid w:val="00A649C4"/>
    <w:rsid w:val="00A64A60"/>
    <w:rsid w:val="00A6704D"/>
    <w:rsid w:val="00A721FB"/>
    <w:rsid w:val="00A810BF"/>
    <w:rsid w:val="00A829FD"/>
    <w:rsid w:val="00A8635A"/>
    <w:rsid w:val="00A86B21"/>
    <w:rsid w:val="00A90D1F"/>
    <w:rsid w:val="00A9257B"/>
    <w:rsid w:val="00A9456A"/>
    <w:rsid w:val="00A965A9"/>
    <w:rsid w:val="00AA16A6"/>
    <w:rsid w:val="00AA1B08"/>
    <w:rsid w:val="00AA71EC"/>
    <w:rsid w:val="00AB7A17"/>
    <w:rsid w:val="00AD0FB2"/>
    <w:rsid w:val="00AD15EA"/>
    <w:rsid w:val="00AD1F8A"/>
    <w:rsid w:val="00AD39C7"/>
    <w:rsid w:val="00AD5921"/>
    <w:rsid w:val="00AE186D"/>
    <w:rsid w:val="00AE2ED2"/>
    <w:rsid w:val="00AE4BF2"/>
    <w:rsid w:val="00AF0B31"/>
    <w:rsid w:val="00AF6629"/>
    <w:rsid w:val="00AF6C29"/>
    <w:rsid w:val="00B027AD"/>
    <w:rsid w:val="00B02BBA"/>
    <w:rsid w:val="00B032FD"/>
    <w:rsid w:val="00B03328"/>
    <w:rsid w:val="00B06D34"/>
    <w:rsid w:val="00B1572B"/>
    <w:rsid w:val="00B25496"/>
    <w:rsid w:val="00B26891"/>
    <w:rsid w:val="00B30CEE"/>
    <w:rsid w:val="00B352DE"/>
    <w:rsid w:val="00B40DA4"/>
    <w:rsid w:val="00B42652"/>
    <w:rsid w:val="00B42D6E"/>
    <w:rsid w:val="00B42F80"/>
    <w:rsid w:val="00B4306C"/>
    <w:rsid w:val="00B4497C"/>
    <w:rsid w:val="00B517C6"/>
    <w:rsid w:val="00B52C8F"/>
    <w:rsid w:val="00B549DF"/>
    <w:rsid w:val="00B54B7A"/>
    <w:rsid w:val="00B55575"/>
    <w:rsid w:val="00B55CC5"/>
    <w:rsid w:val="00B61A15"/>
    <w:rsid w:val="00B62321"/>
    <w:rsid w:val="00B63577"/>
    <w:rsid w:val="00B745E7"/>
    <w:rsid w:val="00B74A68"/>
    <w:rsid w:val="00B756F2"/>
    <w:rsid w:val="00B76A60"/>
    <w:rsid w:val="00B77835"/>
    <w:rsid w:val="00B92E48"/>
    <w:rsid w:val="00BA09A9"/>
    <w:rsid w:val="00BA5B9B"/>
    <w:rsid w:val="00BA6FB0"/>
    <w:rsid w:val="00BC0CA6"/>
    <w:rsid w:val="00BC1928"/>
    <w:rsid w:val="00BD3954"/>
    <w:rsid w:val="00BD6831"/>
    <w:rsid w:val="00BD6EE6"/>
    <w:rsid w:val="00BE0139"/>
    <w:rsid w:val="00BE160E"/>
    <w:rsid w:val="00BE578C"/>
    <w:rsid w:val="00C11ECB"/>
    <w:rsid w:val="00C154ED"/>
    <w:rsid w:val="00C20459"/>
    <w:rsid w:val="00C303EA"/>
    <w:rsid w:val="00C30577"/>
    <w:rsid w:val="00C30FCD"/>
    <w:rsid w:val="00C3738E"/>
    <w:rsid w:val="00C406A3"/>
    <w:rsid w:val="00C41E43"/>
    <w:rsid w:val="00C4254E"/>
    <w:rsid w:val="00C45AD9"/>
    <w:rsid w:val="00C61634"/>
    <w:rsid w:val="00C62A4E"/>
    <w:rsid w:val="00C63DD4"/>
    <w:rsid w:val="00C65376"/>
    <w:rsid w:val="00C66887"/>
    <w:rsid w:val="00C67CD9"/>
    <w:rsid w:val="00C70ECE"/>
    <w:rsid w:val="00C71B24"/>
    <w:rsid w:val="00C749F4"/>
    <w:rsid w:val="00C82504"/>
    <w:rsid w:val="00C83819"/>
    <w:rsid w:val="00C90290"/>
    <w:rsid w:val="00C90598"/>
    <w:rsid w:val="00C91E92"/>
    <w:rsid w:val="00C93443"/>
    <w:rsid w:val="00C97F2F"/>
    <w:rsid w:val="00CA0649"/>
    <w:rsid w:val="00CA3F56"/>
    <w:rsid w:val="00CA48D8"/>
    <w:rsid w:val="00CA697E"/>
    <w:rsid w:val="00CB2730"/>
    <w:rsid w:val="00CB4725"/>
    <w:rsid w:val="00CB7669"/>
    <w:rsid w:val="00CC50A2"/>
    <w:rsid w:val="00CC5912"/>
    <w:rsid w:val="00CC69F3"/>
    <w:rsid w:val="00CC78C3"/>
    <w:rsid w:val="00CC7ACD"/>
    <w:rsid w:val="00CD0B9B"/>
    <w:rsid w:val="00CD47F8"/>
    <w:rsid w:val="00CD6E07"/>
    <w:rsid w:val="00CE03BA"/>
    <w:rsid w:val="00CE2961"/>
    <w:rsid w:val="00CE35E3"/>
    <w:rsid w:val="00CE56EA"/>
    <w:rsid w:val="00CF20AE"/>
    <w:rsid w:val="00CF56C4"/>
    <w:rsid w:val="00CF78A5"/>
    <w:rsid w:val="00D01645"/>
    <w:rsid w:val="00D020EA"/>
    <w:rsid w:val="00D04A20"/>
    <w:rsid w:val="00D127EB"/>
    <w:rsid w:val="00D162FE"/>
    <w:rsid w:val="00D17DB3"/>
    <w:rsid w:val="00D22818"/>
    <w:rsid w:val="00D2661F"/>
    <w:rsid w:val="00D311CF"/>
    <w:rsid w:val="00D33378"/>
    <w:rsid w:val="00D40359"/>
    <w:rsid w:val="00D4229F"/>
    <w:rsid w:val="00D42A1C"/>
    <w:rsid w:val="00D436ED"/>
    <w:rsid w:val="00D465F8"/>
    <w:rsid w:val="00D47593"/>
    <w:rsid w:val="00D478E0"/>
    <w:rsid w:val="00D5415D"/>
    <w:rsid w:val="00D54911"/>
    <w:rsid w:val="00D5771F"/>
    <w:rsid w:val="00D57FA7"/>
    <w:rsid w:val="00D61D14"/>
    <w:rsid w:val="00D7152B"/>
    <w:rsid w:val="00D74F72"/>
    <w:rsid w:val="00D951D5"/>
    <w:rsid w:val="00D95501"/>
    <w:rsid w:val="00DA4F7C"/>
    <w:rsid w:val="00DA741A"/>
    <w:rsid w:val="00DA78B2"/>
    <w:rsid w:val="00DB4FDC"/>
    <w:rsid w:val="00DB5649"/>
    <w:rsid w:val="00DB5D98"/>
    <w:rsid w:val="00DB650B"/>
    <w:rsid w:val="00DB6EB2"/>
    <w:rsid w:val="00DB7A25"/>
    <w:rsid w:val="00DC0E0E"/>
    <w:rsid w:val="00DC1C55"/>
    <w:rsid w:val="00DC2D73"/>
    <w:rsid w:val="00DC6197"/>
    <w:rsid w:val="00DC7A32"/>
    <w:rsid w:val="00DD0C6D"/>
    <w:rsid w:val="00DD109C"/>
    <w:rsid w:val="00DE5D59"/>
    <w:rsid w:val="00DE6D16"/>
    <w:rsid w:val="00DF1807"/>
    <w:rsid w:val="00DF6DA4"/>
    <w:rsid w:val="00E059F6"/>
    <w:rsid w:val="00E1475F"/>
    <w:rsid w:val="00E22462"/>
    <w:rsid w:val="00E236FC"/>
    <w:rsid w:val="00E269DB"/>
    <w:rsid w:val="00E31D20"/>
    <w:rsid w:val="00E3471F"/>
    <w:rsid w:val="00E43A1E"/>
    <w:rsid w:val="00E43E28"/>
    <w:rsid w:val="00E4572D"/>
    <w:rsid w:val="00E520A2"/>
    <w:rsid w:val="00E600CC"/>
    <w:rsid w:val="00E607FE"/>
    <w:rsid w:val="00E70940"/>
    <w:rsid w:val="00E8070B"/>
    <w:rsid w:val="00E85583"/>
    <w:rsid w:val="00E85981"/>
    <w:rsid w:val="00E8633B"/>
    <w:rsid w:val="00E92FD8"/>
    <w:rsid w:val="00E9567B"/>
    <w:rsid w:val="00EA6C79"/>
    <w:rsid w:val="00EB066D"/>
    <w:rsid w:val="00EB7F76"/>
    <w:rsid w:val="00EC1030"/>
    <w:rsid w:val="00EC5B56"/>
    <w:rsid w:val="00EC6597"/>
    <w:rsid w:val="00ED14BA"/>
    <w:rsid w:val="00ED1599"/>
    <w:rsid w:val="00EE3C1B"/>
    <w:rsid w:val="00EE510F"/>
    <w:rsid w:val="00EE695D"/>
    <w:rsid w:val="00EE7469"/>
    <w:rsid w:val="00EF3D1F"/>
    <w:rsid w:val="00F02378"/>
    <w:rsid w:val="00F02B69"/>
    <w:rsid w:val="00F06FC3"/>
    <w:rsid w:val="00F074AE"/>
    <w:rsid w:val="00F12902"/>
    <w:rsid w:val="00F2239D"/>
    <w:rsid w:val="00F252AB"/>
    <w:rsid w:val="00F26AF1"/>
    <w:rsid w:val="00F27F20"/>
    <w:rsid w:val="00F34AE6"/>
    <w:rsid w:val="00F34F9E"/>
    <w:rsid w:val="00F40967"/>
    <w:rsid w:val="00F40A25"/>
    <w:rsid w:val="00F456BB"/>
    <w:rsid w:val="00F46331"/>
    <w:rsid w:val="00F46AC1"/>
    <w:rsid w:val="00F5179B"/>
    <w:rsid w:val="00F5254E"/>
    <w:rsid w:val="00F52E4C"/>
    <w:rsid w:val="00F615F1"/>
    <w:rsid w:val="00F63346"/>
    <w:rsid w:val="00F65297"/>
    <w:rsid w:val="00F658AD"/>
    <w:rsid w:val="00F65E9F"/>
    <w:rsid w:val="00F67675"/>
    <w:rsid w:val="00F7228C"/>
    <w:rsid w:val="00F7400E"/>
    <w:rsid w:val="00F865B1"/>
    <w:rsid w:val="00F963C8"/>
    <w:rsid w:val="00F973B5"/>
    <w:rsid w:val="00F979B1"/>
    <w:rsid w:val="00FA728B"/>
    <w:rsid w:val="00FC0383"/>
    <w:rsid w:val="00FC0505"/>
    <w:rsid w:val="00FC35FE"/>
    <w:rsid w:val="00FC5293"/>
    <w:rsid w:val="00FD1F96"/>
    <w:rsid w:val="00FD2353"/>
    <w:rsid w:val="00FD3AC2"/>
    <w:rsid w:val="00FD3F12"/>
    <w:rsid w:val="00FD4291"/>
    <w:rsid w:val="00FD5372"/>
    <w:rsid w:val="00FE11F7"/>
    <w:rsid w:val="00FE1425"/>
    <w:rsid w:val="00FE51D6"/>
    <w:rsid w:val="00FF3B73"/>
    <w:rsid w:val="00FF73D5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9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  <o:rules v:ext="edit">
        <o:r id="V:Rule1" type="arc" idref="#_x0000_s2061"/>
        <o:r id="V:Rule2" type="arc" idref="#_x0000_s2062"/>
      </o:rules>
    </o:shapelayout>
  </w:shapeDefaults>
  <w:decimalSymbol w:val="."/>
  <w:listSeparator w:val=","/>
  <w14:docId w14:val="67D6260F"/>
  <w15:docId w15:val="{68FD181A-D1A0-41B8-9C0C-CE74152E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  <w:rPr>
      <w:rFonts w:ascii="Tahoma" w:hAnsi="Tahoma" w:cs="Tahoma"/>
      <w:sz w:val="28"/>
      <w:lang w:val="zh-TW" w:bidi="zh-TW"/>
    </w:rPr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b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c">
    <w:name w:val="annotation reference"/>
    <w:semiHidden/>
    <w:rsid w:val="00765B79"/>
    <w:rPr>
      <w:sz w:val="18"/>
      <w:szCs w:val="18"/>
    </w:rPr>
  </w:style>
  <w:style w:type="paragraph" w:styleId="ad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e">
    <w:name w:val="annotation subject"/>
    <w:basedOn w:val="ad"/>
    <w:next w:val="ad"/>
    <w:semiHidden/>
    <w:rsid w:val="00765B79"/>
    <w:rPr>
      <w:b/>
      <w:bCs/>
    </w:rPr>
  </w:style>
  <w:style w:type="paragraph" w:styleId="af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0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1">
    <w:name w:val="Hyperlink"/>
    <w:rsid w:val="00D74F72"/>
    <w:rPr>
      <w:color w:val="0000FF"/>
      <w:u w:val="single"/>
    </w:rPr>
  </w:style>
  <w:style w:type="paragraph" w:styleId="af2">
    <w:name w:val="Plain Text"/>
    <w:basedOn w:val="a0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-1">
    <w:name w:val="內文-1"/>
    <w:basedOn w:val="a0"/>
    <w:link w:val="-10"/>
    <w:rsid w:val="002C389A"/>
    <w:pPr>
      <w:widowControl w:val="0"/>
      <w:tabs>
        <w:tab w:val="right" w:pos="284"/>
        <w:tab w:val="left" w:pos="397"/>
      </w:tabs>
      <w:ind w:right="-170"/>
    </w:pPr>
    <w:rPr>
      <w:kern w:val="2"/>
      <w:sz w:val="20"/>
      <w:szCs w:val="20"/>
      <w:lang w:val="x-none" w:eastAsia="x-none"/>
    </w:rPr>
  </w:style>
  <w:style w:type="character" w:customStyle="1" w:styleId="-10">
    <w:name w:val="內文-1 字元"/>
    <w:link w:val="-1"/>
    <w:rsid w:val="002C389A"/>
    <w:rPr>
      <w:kern w:val="2"/>
    </w:rPr>
  </w:style>
  <w:style w:type="paragraph" w:customStyle="1" w:styleId="MTDisplayEquation">
    <w:name w:val="MTDisplayEquation"/>
    <w:basedOn w:val="a0"/>
    <w:next w:val="a0"/>
    <w:link w:val="MTDisplayEquation0"/>
    <w:rsid w:val="00C71B24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C71B24"/>
    <w:rPr>
      <w:sz w:val="22"/>
      <w:szCs w:val="22"/>
    </w:rPr>
  </w:style>
  <w:style w:type="paragraph" w:customStyle="1" w:styleId="af3">
    <w:name w:val="雙底線"/>
    <w:basedOn w:val="-1"/>
    <w:link w:val="af4"/>
    <w:rsid w:val="007610B2"/>
    <w:rPr>
      <w:u w:val="double"/>
      <w:lang w:val="en-US" w:eastAsia="zh-TW"/>
    </w:rPr>
  </w:style>
  <w:style w:type="character" w:customStyle="1" w:styleId="af4">
    <w:name w:val="雙底線 字元"/>
    <w:link w:val="af3"/>
    <w:rsid w:val="007610B2"/>
    <w:rPr>
      <w:kern w:val="2"/>
      <w:u w:val="double"/>
    </w:rPr>
  </w:style>
  <w:style w:type="paragraph" w:customStyle="1" w:styleId="af5">
    <w:name w:val="縮行"/>
    <w:basedOn w:val="-1"/>
    <w:link w:val="af6"/>
    <w:rsid w:val="002A5463"/>
    <w:pPr>
      <w:snapToGrid w:val="0"/>
    </w:pPr>
    <w:rPr>
      <w:lang w:val="en-US" w:eastAsia="zh-TW"/>
    </w:rPr>
  </w:style>
  <w:style w:type="character" w:customStyle="1" w:styleId="af6">
    <w:name w:val="縮行 字元"/>
    <w:link w:val="af5"/>
    <w:rsid w:val="002A5463"/>
    <w:rPr>
      <w:kern w:val="2"/>
    </w:rPr>
  </w:style>
  <w:style w:type="paragraph" w:customStyle="1" w:styleId="10">
    <w:name w:val="內文1"/>
    <w:basedOn w:val="a0"/>
    <w:link w:val="11"/>
    <w:rsid w:val="00DB4FDC"/>
    <w:pPr>
      <w:widowControl w:val="0"/>
      <w:tabs>
        <w:tab w:val="right" w:pos="284"/>
        <w:tab w:val="left" w:pos="397"/>
      </w:tabs>
    </w:pPr>
    <w:rPr>
      <w:kern w:val="2"/>
      <w:sz w:val="20"/>
    </w:rPr>
  </w:style>
  <w:style w:type="character" w:customStyle="1" w:styleId="11">
    <w:name w:val="內文1 字元"/>
    <w:link w:val="10"/>
    <w:rsid w:val="00DB4FDC"/>
    <w:rPr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header" Target="head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0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2</cp:revision>
  <cp:lastPrinted>2023-08-03T08:47:00Z</cp:lastPrinted>
  <dcterms:created xsi:type="dcterms:W3CDTF">2026-04-30T13:33:00Z</dcterms:created>
  <dcterms:modified xsi:type="dcterms:W3CDTF">2026-04-30T13:33:00Z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2022-10-07T09:07:35Z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06d3da41-6a23-4677-8000-000074104a74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