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BCD5" w14:textId="77777777" w:rsidR="00E2373D" w:rsidRDefault="00E2373D" w:rsidP="00E2373D">
      <w:pPr>
        <w:spacing w:line="66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培僑中學</w:t>
      </w:r>
    </w:p>
    <w:p w14:paraId="51C6FCD6" w14:textId="471D82E3" w:rsidR="00E2373D" w:rsidRDefault="00E2373D" w:rsidP="00E2373D">
      <w:pPr>
        <w:spacing w:line="66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中</w:t>
      </w:r>
      <w:r w:rsidR="0047613E">
        <w:rPr>
          <w:b/>
          <w:sz w:val="32"/>
          <w:szCs w:val="32"/>
        </w:rPr>
        <w:t>[  ]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數學科測驗</w:t>
      </w:r>
    </w:p>
    <w:p w14:paraId="59DE8631" w14:textId="72D8B3A0" w:rsidR="00E2373D" w:rsidRPr="004A58A2" w:rsidRDefault="00E2373D" w:rsidP="00E2373D">
      <w:pPr>
        <w:spacing w:line="660" w:lineRule="exact"/>
        <w:jc w:val="center"/>
        <w:rPr>
          <w:rFonts w:hAnsi="PMingLiU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 w:rsidR="00F95B2B">
        <w:rPr>
          <w:b/>
          <w:sz w:val="32"/>
          <w:szCs w:val="32"/>
          <w:lang w:eastAsia="zh-CN"/>
        </w:rPr>
        <w:t>[   ]</w:t>
      </w:r>
      <w:r>
        <w:rPr>
          <w:rFonts w:hint="eastAsia"/>
          <w:b/>
          <w:sz w:val="32"/>
          <w:szCs w:val="32"/>
        </w:rPr>
        <w:t>章</w:t>
      </w:r>
      <w:r>
        <w:rPr>
          <w:rFonts w:hint="eastAsia"/>
          <w:b/>
          <w:sz w:val="32"/>
          <w:szCs w:val="32"/>
        </w:rPr>
        <w:t xml:space="preserve"> </w:t>
      </w:r>
      <w:r w:rsidR="00F95B2B">
        <w:rPr>
          <w:b/>
          <w:sz w:val="32"/>
          <w:szCs w:val="32"/>
        </w:rPr>
        <w:t>[                     ]</w:t>
      </w:r>
    </w:p>
    <w:p w14:paraId="48CEE795" w14:textId="507E5FD6" w:rsidR="00E2373D" w:rsidRPr="0058614F" w:rsidRDefault="00E2373D" w:rsidP="00E2373D">
      <w:pPr>
        <w:tabs>
          <w:tab w:val="left" w:pos="3888"/>
          <w:tab w:val="right" w:pos="9638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Pr="00632C1D">
        <w:rPr>
          <w:rFonts w:hint="eastAsia"/>
          <w:sz w:val="20"/>
          <w:szCs w:val="20"/>
        </w:rPr>
        <w:t>_______________</w:t>
      </w:r>
      <w:r>
        <w:rPr>
          <w:rFonts w:hint="eastAsia"/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班別：</w:t>
      </w:r>
      <w:r w:rsidRPr="00632C1D">
        <w:rPr>
          <w:rFonts w:hint="eastAsia"/>
          <w:sz w:val="20"/>
          <w:szCs w:val="20"/>
        </w:rPr>
        <w:t xml:space="preserve">________(  </w:t>
      </w:r>
      <w:r>
        <w:rPr>
          <w:sz w:val="20"/>
          <w:szCs w:val="20"/>
        </w:rPr>
        <w:t xml:space="preserve">   </w:t>
      </w:r>
      <w:r w:rsidRPr="00632C1D">
        <w:rPr>
          <w:rFonts w:hint="eastAsia"/>
          <w:sz w:val="20"/>
          <w:szCs w:val="20"/>
        </w:rPr>
        <w:t xml:space="preserve"> )</w:t>
      </w:r>
      <w:r>
        <w:rPr>
          <w:rFonts w:hint="eastAsia"/>
          <w:sz w:val="20"/>
          <w:szCs w:val="20"/>
        </w:rPr>
        <w:t xml:space="preserve">   </w:t>
      </w:r>
      <w:r>
        <w:rPr>
          <w:rFonts w:hint="eastAsia"/>
          <w:sz w:val="20"/>
          <w:szCs w:val="20"/>
        </w:rPr>
        <w:t>日期：</w:t>
      </w:r>
      <w:r w:rsidRPr="00632C1D">
        <w:rPr>
          <w:rFonts w:hint="eastAsia"/>
          <w:sz w:val="20"/>
          <w:szCs w:val="20"/>
        </w:rPr>
        <w:t>______________</w:t>
      </w:r>
      <w:r>
        <w:rPr>
          <w:rFonts w:hint="eastAsia"/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分數：</w:t>
      </w:r>
      <w:r w:rsidRPr="00632C1D">
        <w:rPr>
          <w:rFonts w:hint="eastAsia"/>
          <w:sz w:val="20"/>
          <w:szCs w:val="20"/>
        </w:rPr>
        <w:t>_____________________</w:t>
      </w:r>
      <w:r w:rsidRPr="00F242D4">
        <w:rPr>
          <w:rFonts w:hint="eastAsia"/>
          <w:sz w:val="32"/>
          <w:szCs w:val="32"/>
        </w:rPr>
        <w:t>/</w:t>
      </w:r>
      <w:r w:rsidR="00016A1B">
        <w:rPr>
          <w:rFonts w:hint="eastAsia"/>
          <w:sz w:val="32"/>
          <w:szCs w:val="32"/>
        </w:rPr>
        <w:t>60</w:t>
      </w:r>
    </w:p>
    <w:p w14:paraId="44971A8B" w14:textId="77777777" w:rsidR="00E2373D" w:rsidRPr="008A778E" w:rsidRDefault="00E2373D" w:rsidP="00E2373D">
      <w:pPr>
        <w:tabs>
          <w:tab w:val="right" w:pos="9638"/>
        </w:tabs>
        <w:rPr>
          <w:szCs w:val="22"/>
          <w:u w:val="double"/>
        </w:rPr>
      </w:pPr>
      <w:r w:rsidRPr="008A778E">
        <w:rPr>
          <w:szCs w:val="22"/>
          <w:u w:val="double"/>
        </w:rPr>
        <w:tab/>
      </w:r>
    </w:p>
    <w:p w14:paraId="05E51AED" w14:textId="77777777" w:rsidR="00E2373D" w:rsidRPr="00E2373D" w:rsidRDefault="00E2373D" w:rsidP="002B101B">
      <w:pPr>
        <w:rPr>
          <w:rFonts w:ascii="Arial" w:hAnsi="Arial" w:cs="Arial"/>
          <w:b/>
        </w:rPr>
      </w:pPr>
    </w:p>
    <w:p w14:paraId="43794D1C" w14:textId="148A9773" w:rsidR="009C7095" w:rsidRPr="00CD7D60" w:rsidRDefault="009C7095" w:rsidP="00F50FE0">
      <w:pPr>
        <w:tabs>
          <w:tab w:val="left" w:pos="1680"/>
        </w:tabs>
        <w:rPr>
          <w:b/>
          <w:lang w:eastAsia="zh-CN"/>
        </w:rPr>
      </w:pPr>
    </w:p>
    <w:p>
      <w:r>
        <w:t>1. 圖中所示為y = logm x和y = logn x的圖像，其中m和n都是正常數。</w:t>
        <w:br/>
        <w:t>Oyxy = logm xy = logn x 下列何者必為正確？</w:t>
        <w:br/>
        <w:t>A. 1 &lt; m &lt; n</w:t>
        <w:br/>
        <w:t>B. 1 &lt; n &lt; m</w:t>
        <w:br/>
        <w:t>C. 0 &lt; m &lt; n &lt; 1</w:t>
        <w:br/>
        <w:t>D. 0 &lt; n &lt; m &lt; 1</w:t>
      </w:r>
    </w:p>
    <w:p>
      <w:r>
        <w:t>2. 若a = log 2及b = log 13，則=</w:t>
        <w:br/>
        <w:t>A. a + b  2。</w:t>
        <w:br/>
        <w:t>B. a + b + 2。</w:t>
        <w:br/>
        <w:t>C. 。</w:t>
        <w:br/>
        <w:t>D. 。</w:t>
      </w:r>
    </w:p>
    <w:p>
      <w:r>
        <w:t>3. (a) 根據y = 0.5x的圖像，在圖中描繪y = log0.5 x的草圖。 (3分)</w:t>
        <w:br/>
        <w:t>(b) 若y = loga x的圖像是y = log0.5 x的圖像對x軸的反射影像，求a的值。 (2分)</w:t>
        <w:br/>
        <w:t>解下列各方程。[第46題]</w:t>
      </w:r>
    </w:p>
    <w:p>
      <w:r>
        <w:t>4. 下列何者最大？</w:t>
        <w:br/>
        <w:t>A. 999345</w:t>
        <w:br/>
        <w:t>B. 444432</w:t>
        <w:br/>
        <w:t>C. 99654</w:t>
        <w:br/>
        <w:t>D. 44765</w:t>
      </w:r>
    </w:p>
    <w:p>
      <w:r>
        <w:t>5. 16x  3 = 4 (3分)</w:t>
      </w:r>
    </w:p>
    <w:p>
      <w:r>
        <w:t>6. 化簡log5  4 log5 x，其中x &gt; 0且x  1。   (3分)</w:t>
        <w:br/>
        <w:t>012121212y = 0.5xy = xyx</w:t>
      </w:r>
    </w:p>
    <w:p>
      <w:r>
        <w:t>7. 3x + 3x + 2 = 30 (3分)</w:t>
      </w:r>
    </w:p>
    <w:p>
      <w:r>
        <w:t>8. 在圖中，直線L顯示log3 x與log3 y之間的線性關係。已知L通過 (1 , 20) 和 (4 , 65)。</w:t>
        <w:br/>
        <w:t>若y = axb，則a =log3 x Olog3 yL</w:t>
        <w:br/>
        <w:t>A. 9。</w:t>
        <w:br/>
        <w:t>B. 27。</w:t>
        <w:br/>
        <w:t>C. 81。</w:t>
        <w:br/>
        <w:t>D. 243。</w:t>
      </w:r>
    </w:p>
    <w:p>
      <w:r>
        <w:t>9. 一支羽毛球拍現在的價值是 $1 200，而它的價值每年減少12%。最少在多少年後，該羽毛球</w:t>
        <w:br/>
        <w:t>拍的價值會低於 $400？ (4分)</w:t>
      </w:r>
    </w:p>
    <w:p>
      <w:r>
        <w:t>10. 試不使用計算機，求下列各對數的值。</w:t>
        <w:br/>
        <w:t>(a) log 0.001 (2分)</w:t>
        <w:br/>
        <w:t>(b) log6 36 (2分)</w:t>
        <w:br/>
        <w:t>(c) log8 32 (3分)</w:t>
      </w:r>
    </w:p>
    <w:p>
      <w:r>
        <w:t>11. log5 (3x + 8) = log5 x + 1 (4分)</w:t>
      </w:r>
    </w:p>
    <w:sectPr w:rsidR="009C7095" w:rsidRPr="00CD7D60" w:rsidSect="00CD7D60">
      <w:footerReference w:type="even" r:id="rId7"/>
      <w:footerReference w:type="default" r:id="rId8"/>
      <w:type w:val="oddPage"/>
      <w:pgSz w:w="11906" w:h="16838" w:code="9"/>
      <w:pgMar w:top="851" w:right="1134" w:bottom="1134" w:left="1134" w:header="567" w:footer="680" w:gutter="0"/>
      <w:cols w:space="426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B876F" w14:textId="77777777" w:rsidR="00DF6B5C" w:rsidRDefault="00DF6B5C">
      <w:r>
        <w:separator/>
      </w:r>
    </w:p>
  </w:endnote>
  <w:endnote w:type="continuationSeparator" w:id="0">
    <w:p w14:paraId="4AD52E32" w14:textId="77777777" w:rsidR="00DF6B5C" w:rsidRDefault="00DF6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微软雅黑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Mono">
    <w:panose1 w:val="020B0509000000000004"/>
    <w:charset w:val="00"/>
    <w:family w:val="modern"/>
    <w:notTrueType/>
    <w:pitch w:val="fixed"/>
    <w:sig w:usb0="00000287" w:usb1="00000000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5DAF" w14:textId="335C4E95" w:rsidR="004C120D" w:rsidRDefault="004C120D" w:rsidP="006333B0">
    <w:pPr>
      <w:pStyle w:val="ac"/>
      <w:framePr w:wrap="none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fldChar w:fldCharType="end"/>
    </w:r>
  </w:p>
  <w:p w14:paraId="441EC979" w14:textId="77777777" w:rsidR="004C120D" w:rsidRDefault="004C120D" w:rsidP="004C120D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A9095" w14:textId="10912705" w:rsidR="004C120D" w:rsidRDefault="004C120D" w:rsidP="006333B0">
    <w:pPr>
      <w:pStyle w:val="ac"/>
      <w:framePr w:wrap="none" w:vAnchor="text" w:hAnchor="margin" w:xAlign="right" w:y="1"/>
      <w:rPr>
        <w:rStyle w:val="a9"/>
      </w:rPr>
    </w:pPr>
    <w:r>
      <w:rPr>
        <w:rStyle w:val="a9"/>
        <w:rFonts w:hint="eastAsia"/>
      </w:rPr>
      <w:t>P</w:t>
    </w:r>
    <w:r>
      <w:rPr>
        <w:rStyle w:val="a9"/>
      </w:rPr>
      <w:t>.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0D84133A" w14:textId="64CDEE7C" w:rsidR="00254317" w:rsidRPr="002B101B" w:rsidRDefault="00254317" w:rsidP="004C120D">
    <w:pPr>
      <w:pStyle w:val="ac"/>
      <w:tabs>
        <w:tab w:val="clear" w:pos="4153"/>
        <w:tab w:val="clear" w:pos="8306"/>
        <w:tab w:val="center" w:pos="4820"/>
        <w:tab w:val="right" w:pos="9639"/>
      </w:tabs>
      <w:ind w:right="360"/>
      <w:jc w:val="righ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03598" w14:textId="77777777" w:rsidR="00DF6B5C" w:rsidRDefault="00DF6B5C">
      <w:r>
        <w:separator/>
      </w:r>
    </w:p>
  </w:footnote>
  <w:footnote w:type="continuationSeparator" w:id="0">
    <w:p w14:paraId="74ADEE27" w14:textId="77777777" w:rsidR="00DF6B5C" w:rsidRDefault="00DF6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0AE"/>
    <w:multiLevelType w:val="hybridMultilevel"/>
    <w:tmpl w:val="B94E81DE"/>
    <w:lvl w:ilvl="0" w:tplc="07A48F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C8D8A96E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CE14A1"/>
    <w:multiLevelType w:val="hybridMultilevel"/>
    <w:tmpl w:val="28D84EC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FC84DCE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D0E47BF0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840F0B"/>
    <w:multiLevelType w:val="hybridMultilevel"/>
    <w:tmpl w:val="CFAC7B36"/>
    <w:lvl w:ilvl="0" w:tplc="B7224872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" w15:restartNumberingAfterBreak="0">
    <w:nsid w:val="09A9413D"/>
    <w:multiLevelType w:val="hybridMultilevel"/>
    <w:tmpl w:val="994C8986"/>
    <w:lvl w:ilvl="0" w:tplc="0409000F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460F09"/>
    <w:multiLevelType w:val="hybridMultilevel"/>
    <w:tmpl w:val="DF5ECBE2"/>
    <w:lvl w:ilvl="0" w:tplc="B26082C2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2B902DE"/>
    <w:multiLevelType w:val="hybridMultilevel"/>
    <w:tmpl w:val="E97CC93C"/>
    <w:lvl w:ilvl="0" w:tplc="512C77FE">
      <w:start w:val="22"/>
      <w:numFmt w:val="bullet"/>
      <w:lvlText w:val="○"/>
      <w:lvlJc w:val="left"/>
      <w:pPr>
        <w:tabs>
          <w:tab w:val="num" w:pos="1107"/>
        </w:tabs>
        <w:ind w:left="1107" w:hanging="495"/>
      </w:pPr>
      <w:rPr>
        <w:rFonts w:ascii="DFKai-SB" w:eastAsia="DFKai-SB" w:hAnsi="DFKai-SB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72"/>
        </w:tabs>
        <w:ind w:left="15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52"/>
        </w:tabs>
        <w:ind w:left="20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2"/>
        </w:tabs>
        <w:ind w:left="25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12"/>
        </w:tabs>
        <w:ind w:left="30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92"/>
        </w:tabs>
        <w:ind w:left="34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72"/>
        </w:tabs>
        <w:ind w:left="39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52"/>
        </w:tabs>
        <w:ind w:left="44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32"/>
        </w:tabs>
        <w:ind w:left="4932" w:hanging="480"/>
      </w:pPr>
      <w:rPr>
        <w:rFonts w:ascii="Wingdings" w:hAnsi="Wingdings" w:hint="default"/>
      </w:rPr>
    </w:lvl>
  </w:abstractNum>
  <w:abstractNum w:abstractNumId="6" w15:restartNumberingAfterBreak="0">
    <w:nsid w:val="1E42047D"/>
    <w:multiLevelType w:val="hybridMultilevel"/>
    <w:tmpl w:val="36D63CE4"/>
    <w:lvl w:ilvl="0" w:tplc="0409000F">
      <w:start w:val="1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4D6445BA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8C5139"/>
    <w:multiLevelType w:val="hybridMultilevel"/>
    <w:tmpl w:val="8D76738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58E68D6"/>
    <w:multiLevelType w:val="hybridMultilevel"/>
    <w:tmpl w:val="B00E9D3C"/>
    <w:lvl w:ilvl="0" w:tplc="4F9A490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9" w15:restartNumberingAfterBreak="0">
    <w:nsid w:val="26D566A5"/>
    <w:multiLevelType w:val="hybridMultilevel"/>
    <w:tmpl w:val="2ABA822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6DE3BB0"/>
    <w:multiLevelType w:val="hybridMultilevel"/>
    <w:tmpl w:val="C6F07836"/>
    <w:lvl w:ilvl="0" w:tplc="CC66058A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1" w15:restartNumberingAfterBreak="0">
    <w:nsid w:val="29376051"/>
    <w:multiLevelType w:val="hybridMultilevel"/>
    <w:tmpl w:val="549C7B7E"/>
    <w:lvl w:ilvl="0" w:tplc="07021D52">
      <w:start w:val="2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2" w15:restartNumberingAfterBreak="0">
    <w:nsid w:val="2B547464"/>
    <w:multiLevelType w:val="multilevel"/>
    <w:tmpl w:val="28D84EC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C3A74C9"/>
    <w:multiLevelType w:val="hybridMultilevel"/>
    <w:tmpl w:val="438256FC"/>
    <w:lvl w:ilvl="0" w:tplc="F6CA53D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14" w15:restartNumberingAfterBreak="0">
    <w:nsid w:val="310D69FA"/>
    <w:multiLevelType w:val="hybridMultilevel"/>
    <w:tmpl w:val="341EE4E6"/>
    <w:lvl w:ilvl="0" w:tplc="8A8C8A94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12803D6"/>
    <w:multiLevelType w:val="hybridMultilevel"/>
    <w:tmpl w:val="D1A42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1302F34"/>
    <w:multiLevelType w:val="hybridMultilevel"/>
    <w:tmpl w:val="EA6255E2"/>
    <w:lvl w:ilvl="0" w:tplc="A6DE267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43347BC"/>
    <w:multiLevelType w:val="hybridMultilevel"/>
    <w:tmpl w:val="2F46E666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645226C"/>
    <w:multiLevelType w:val="hybridMultilevel"/>
    <w:tmpl w:val="0E427964"/>
    <w:lvl w:ilvl="0" w:tplc="B56A3FE8">
      <w:start w:val="3"/>
      <w:numFmt w:val="lowerRoman"/>
      <w:lvlText w:val="(%1)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9" w15:restartNumberingAfterBreak="0">
    <w:nsid w:val="364C4059"/>
    <w:multiLevelType w:val="hybridMultilevel"/>
    <w:tmpl w:val="FC329B7E"/>
    <w:lvl w:ilvl="0" w:tplc="27A692F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AC55452"/>
    <w:multiLevelType w:val="hybridMultilevel"/>
    <w:tmpl w:val="701EB786"/>
    <w:lvl w:ilvl="0" w:tplc="0936BA9C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8AA649C"/>
    <w:multiLevelType w:val="hybridMultilevel"/>
    <w:tmpl w:val="7BE68C00"/>
    <w:lvl w:ilvl="0" w:tplc="DB2475A4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22" w15:restartNumberingAfterBreak="0">
    <w:nsid w:val="4B997787"/>
    <w:multiLevelType w:val="hybridMultilevel"/>
    <w:tmpl w:val="A63858C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C163DD7"/>
    <w:multiLevelType w:val="hybridMultilevel"/>
    <w:tmpl w:val="D0DE5F34"/>
    <w:lvl w:ilvl="0" w:tplc="3378E626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C4377C2"/>
    <w:multiLevelType w:val="hybridMultilevel"/>
    <w:tmpl w:val="FF9E18D8"/>
    <w:lvl w:ilvl="0" w:tplc="92E6F5F2">
      <w:start w:val="1"/>
      <w:numFmt w:val="bullet"/>
      <w:pStyle w:val="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6600CC"/>
        <w:sz w:val="28"/>
        <w:szCs w:val="2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32011F"/>
    <w:multiLevelType w:val="hybridMultilevel"/>
    <w:tmpl w:val="23D4F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0657587"/>
    <w:multiLevelType w:val="hybridMultilevel"/>
    <w:tmpl w:val="70B44206"/>
    <w:lvl w:ilvl="0" w:tplc="A34ADA8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08F3A25"/>
    <w:multiLevelType w:val="hybridMultilevel"/>
    <w:tmpl w:val="D6787178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1F435FA"/>
    <w:multiLevelType w:val="multilevel"/>
    <w:tmpl w:val="8D767386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88F3943"/>
    <w:multiLevelType w:val="hybridMultilevel"/>
    <w:tmpl w:val="1BB8A9E4"/>
    <w:lvl w:ilvl="0" w:tplc="83E42C5C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0" w15:restartNumberingAfterBreak="0">
    <w:nsid w:val="5F365729"/>
    <w:multiLevelType w:val="hybridMultilevel"/>
    <w:tmpl w:val="212CDF7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FC141B9"/>
    <w:multiLevelType w:val="hybridMultilevel"/>
    <w:tmpl w:val="830CCA96"/>
    <w:lvl w:ilvl="0" w:tplc="27FC5D74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8D3335C"/>
    <w:multiLevelType w:val="hybridMultilevel"/>
    <w:tmpl w:val="5E0A1CF4"/>
    <w:lvl w:ilvl="0" w:tplc="4FBC318E">
      <w:start w:val="2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 2" w:eastAsia="PMingLiU" w:hAnsi="Wingdings 2" w:cs="Times New Roman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B6C4E56"/>
    <w:multiLevelType w:val="hybridMultilevel"/>
    <w:tmpl w:val="5CD24FB4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B933763"/>
    <w:multiLevelType w:val="hybridMultilevel"/>
    <w:tmpl w:val="103C0B5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CF1373C"/>
    <w:multiLevelType w:val="multilevel"/>
    <w:tmpl w:val="DA0828EC"/>
    <w:lvl w:ilvl="0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EB13B83"/>
    <w:multiLevelType w:val="multilevel"/>
    <w:tmpl w:val="701EB786"/>
    <w:lvl w:ilvl="0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5417F90"/>
    <w:multiLevelType w:val="hybridMultilevel"/>
    <w:tmpl w:val="B1FEFBCC"/>
    <w:lvl w:ilvl="0" w:tplc="384E83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5EC211F"/>
    <w:multiLevelType w:val="hybridMultilevel"/>
    <w:tmpl w:val="AFB074B0"/>
    <w:lvl w:ilvl="0" w:tplc="8E6403B0">
      <w:start w:val="1"/>
      <w:numFmt w:val="bullet"/>
      <w:pStyle w:val="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A5A0D"/>
    <w:multiLevelType w:val="hybridMultilevel"/>
    <w:tmpl w:val="DA0828EC"/>
    <w:lvl w:ilvl="0" w:tplc="0704A5D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485974870">
    <w:abstractNumId w:val="24"/>
  </w:num>
  <w:num w:numId="2" w16cid:durableId="1677222713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3465768">
    <w:abstractNumId w:val="38"/>
  </w:num>
  <w:num w:numId="4" w16cid:durableId="112180756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3325165">
    <w:abstractNumId w:val="9"/>
  </w:num>
  <w:num w:numId="6" w16cid:durableId="418449813">
    <w:abstractNumId w:val="0"/>
  </w:num>
  <w:num w:numId="7" w16cid:durableId="1164516818">
    <w:abstractNumId w:val="34"/>
  </w:num>
  <w:num w:numId="8" w16cid:durableId="1487822780">
    <w:abstractNumId w:val="37"/>
  </w:num>
  <w:num w:numId="9" w16cid:durableId="315693978">
    <w:abstractNumId w:val="20"/>
  </w:num>
  <w:num w:numId="10" w16cid:durableId="1461454308">
    <w:abstractNumId w:val="22"/>
  </w:num>
  <w:num w:numId="11" w16cid:durableId="246236015">
    <w:abstractNumId w:val="30"/>
  </w:num>
  <w:num w:numId="12" w16cid:durableId="784734608">
    <w:abstractNumId w:val="7"/>
  </w:num>
  <w:num w:numId="13" w16cid:durableId="1575238466">
    <w:abstractNumId w:val="28"/>
  </w:num>
  <w:num w:numId="14" w16cid:durableId="1524131964">
    <w:abstractNumId w:val="39"/>
  </w:num>
  <w:num w:numId="15" w16cid:durableId="2141727985">
    <w:abstractNumId w:val="35"/>
  </w:num>
  <w:num w:numId="16" w16cid:durableId="1898123826">
    <w:abstractNumId w:val="14"/>
  </w:num>
  <w:num w:numId="17" w16cid:durableId="1770924943">
    <w:abstractNumId w:val="1"/>
  </w:num>
  <w:num w:numId="18" w16cid:durableId="52045612">
    <w:abstractNumId w:val="36"/>
  </w:num>
  <w:num w:numId="19" w16cid:durableId="188877673">
    <w:abstractNumId w:val="33"/>
  </w:num>
  <w:num w:numId="20" w16cid:durableId="1657758887">
    <w:abstractNumId w:val="27"/>
  </w:num>
  <w:num w:numId="21" w16cid:durableId="247734599">
    <w:abstractNumId w:val="12"/>
  </w:num>
  <w:num w:numId="22" w16cid:durableId="597715870">
    <w:abstractNumId w:val="17"/>
  </w:num>
  <w:num w:numId="23" w16cid:durableId="446655552">
    <w:abstractNumId w:val="4"/>
  </w:num>
  <w:num w:numId="24" w16cid:durableId="1595089301">
    <w:abstractNumId w:val="23"/>
  </w:num>
  <w:num w:numId="25" w16cid:durableId="1785153588">
    <w:abstractNumId w:val="31"/>
  </w:num>
  <w:num w:numId="26" w16cid:durableId="1330592980">
    <w:abstractNumId w:val="3"/>
  </w:num>
  <w:num w:numId="27" w16cid:durableId="1156997856">
    <w:abstractNumId w:val="19"/>
  </w:num>
  <w:num w:numId="28" w16cid:durableId="1891844387">
    <w:abstractNumId w:val="26"/>
  </w:num>
  <w:num w:numId="29" w16cid:durableId="801921636">
    <w:abstractNumId w:val="21"/>
  </w:num>
  <w:num w:numId="30" w16cid:durableId="153492421">
    <w:abstractNumId w:val="10"/>
  </w:num>
  <w:num w:numId="31" w16cid:durableId="179783860">
    <w:abstractNumId w:val="11"/>
  </w:num>
  <w:num w:numId="32" w16cid:durableId="1433742092">
    <w:abstractNumId w:val="8"/>
  </w:num>
  <w:num w:numId="33" w16cid:durableId="1426850371">
    <w:abstractNumId w:val="29"/>
  </w:num>
  <w:num w:numId="34" w16cid:durableId="863403301">
    <w:abstractNumId w:val="2"/>
  </w:num>
  <w:num w:numId="35" w16cid:durableId="2120103230">
    <w:abstractNumId w:val="13"/>
  </w:num>
  <w:num w:numId="36" w16cid:durableId="1619331310">
    <w:abstractNumId w:val="6"/>
  </w:num>
  <w:num w:numId="37" w16cid:durableId="2037190565">
    <w:abstractNumId w:val="18"/>
  </w:num>
  <w:num w:numId="38" w16cid:durableId="873424473">
    <w:abstractNumId w:val="16"/>
  </w:num>
  <w:num w:numId="39" w16cid:durableId="196846593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6220736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83043926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1088075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66626208">
    <w:abstractNumId w:val="5"/>
  </w:num>
  <w:num w:numId="44" w16cid:durableId="157366097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8599456">
    <w:abstractNumId w:val="32"/>
  </w:num>
  <w:num w:numId="46" w16cid:durableId="1737627421">
    <w:abstractNumId w:val="15"/>
  </w:num>
  <w:num w:numId="47" w16cid:durableId="9164801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19"/>
  <w:drawingGridVerticalSpacing w:val="181"/>
  <w:displayHorizontalDrawingGridEvery w:val="2"/>
  <w:noPunctuationKerning/>
  <w:characterSpacingControl w:val="doNotCompress"/>
  <w:hdrShapeDefaults>
    <o:shapedefaults v:ext="edit" spidmax="2050" style="mso-position-horizontal-relative:page;mso-position-vertical-relative:page" fill="f" fillcolor="white" stroke="f" strokecolor="maroon">
      <v:fill color="white" on="f"/>
      <v:stroke color="maroon" on="f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7E62"/>
    <w:rsid w:val="0000409F"/>
    <w:rsid w:val="0000459A"/>
    <w:rsid w:val="00012E0D"/>
    <w:rsid w:val="00013F99"/>
    <w:rsid w:val="00016A1B"/>
    <w:rsid w:val="0002408B"/>
    <w:rsid w:val="00033C62"/>
    <w:rsid w:val="0003478B"/>
    <w:rsid w:val="00036F9E"/>
    <w:rsid w:val="00041214"/>
    <w:rsid w:val="00042447"/>
    <w:rsid w:val="00043725"/>
    <w:rsid w:val="00045F0A"/>
    <w:rsid w:val="0005211A"/>
    <w:rsid w:val="000556FD"/>
    <w:rsid w:val="00060E1F"/>
    <w:rsid w:val="00061138"/>
    <w:rsid w:val="00063462"/>
    <w:rsid w:val="0006352A"/>
    <w:rsid w:val="00063778"/>
    <w:rsid w:val="00072B51"/>
    <w:rsid w:val="0007618A"/>
    <w:rsid w:val="00080E71"/>
    <w:rsid w:val="00092D95"/>
    <w:rsid w:val="00092FB7"/>
    <w:rsid w:val="0009478C"/>
    <w:rsid w:val="00097012"/>
    <w:rsid w:val="0009754D"/>
    <w:rsid w:val="000A08A6"/>
    <w:rsid w:val="000B0EAE"/>
    <w:rsid w:val="000B13D4"/>
    <w:rsid w:val="000B2159"/>
    <w:rsid w:val="000B4BC1"/>
    <w:rsid w:val="000B73C1"/>
    <w:rsid w:val="000B740C"/>
    <w:rsid w:val="000C471A"/>
    <w:rsid w:val="000C5B5D"/>
    <w:rsid w:val="000D518A"/>
    <w:rsid w:val="000E24ED"/>
    <w:rsid w:val="000E3F72"/>
    <w:rsid w:val="000E4547"/>
    <w:rsid w:val="000E58B1"/>
    <w:rsid w:val="000F2D39"/>
    <w:rsid w:val="000F57BE"/>
    <w:rsid w:val="00100310"/>
    <w:rsid w:val="0010137B"/>
    <w:rsid w:val="001051F7"/>
    <w:rsid w:val="0011353C"/>
    <w:rsid w:val="00113A13"/>
    <w:rsid w:val="001142A9"/>
    <w:rsid w:val="00117B21"/>
    <w:rsid w:val="00123D29"/>
    <w:rsid w:val="00132391"/>
    <w:rsid w:val="00133848"/>
    <w:rsid w:val="00157EFB"/>
    <w:rsid w:val="00165955"/>
    <w:rsid w:val="00174768"/>
    <w:rsid w:val="00174B56"/>
    <w:rsid w:val="00174FB7"/>
    <w:rsid w:val="001754BC"/>
    <w:rsid w:val="00177F89"/>
    <w:rsid w:val="00186F21"/>
    <w:rsid w:val="00186F49"/>
    <w:rsid w:val="00193BCD"/>
    <w:rsid w:val="00194FE1"/>
    <w:rsid w:val="00196147"/>
    <w:rsid w:val="001A273C"/>
    <w:rsid w:val="001A2FBC"/>
    <w:rsid w:val="001B07AA"/>
    <w:rsid w:val="001B195B"/>
    <w:rsid w:val="001B4B10"/>
    <w:rsid w:val="001D69CB"/>
    <w:rsid w:val="001D6F26"/>
    <w:rsid w:val="001D725E"/>
    <w:rsid w:val="001E1809"/>
    <w:rsid w:val="001E1D63"/>
    <w:rsid w:val="001E22C5"/>
    <w:rsid w:val="001E2DB2"/>
    <w:rsid w:val="001E48CC"/>
    <w:rsid w:val="00205A8A"/>
    <w:rsid w:val="002156D1"/>
    <w:rsid w:val="00216EAB"/>
    <w:rsid w:val="00222989"/>
    <w:rsid w:val="00225350"/>
    <w:rsid w:val="0022677E"/>
    <w:rsid w:val="00235D25"/>
    <w:rsid w:val="002419BC"/>
    <w:rsid w:val="00242293"/>
    <w:rsid w:val="00244210"/>
    <w:rsid w:val="00252497"/>
    <w:rsid w:val="00253BF4"/>
    <w:rsid w:val="00254317"/>
    <w:rsid w:val="0025620C"/>
    <w:rsid w:val="002602E0"/>
    <w:rsid w:val="00261CB1"/>
    <w:rsid w:val="00263018"/>
    <w:rsid w:val="00266587"/>
    <w:rsid w:val="002717DB"/>
    <w:rsid w:val="00290855"/>
    <w:rsid w:val="00291001"/>
    <w:rsid w:val="0029431B"/>
    <w:rsid w:val="002A1F70"/>
    <w:rsid w:val="002B101B"/>
    <w:rsid w:val="002B7A49"/>
    <w:rsid w:val="002C7717"/>
    <w:rsid w:val="002D0C31"/>
    <w:rsid w:val="002D43CE"/>
    <w:rsid w:val="002E00F7"/>
    <w:rsid w:val="002E7837"/>
    <w:rsid w:val="002F43BD"/>
    <w:rsid w:val="00304444"/>
    <w:rsid w:val="0030590C"/>
    <w:rsid w:val="00312A6A"/>
    <w:rsid w:val="003163B2"/>
    <w:rsid w:val="00320932"/>
    <w:rsid w:val="0032612C"/>
    <w:rsid w:val="003304CE"/>
    <w:rsid w:val="0033092A"/>
    <w:rsid w:val="00335D28"/>
    <w:rsid w:val="00335E00"/>
    <w:rsid w:val="00337C95"/>
    <w:rsid w:val="00340305"/>
    <w:rsid w:val="00340B3B"/>
    <w:rsid w:val="00341659"/>
    <w:rsid w:val="00345C3C"/>
    <w:rsid w:val="00347D40"/>
    <w:rsid w:val="00350003"/>
    <w:rsid w:val="0035147C"/>
    <w:rsid w:val="0035456E"/>
    <w:rsid w:val="00361AB7"/>
    <w:rsid w:val="0036371F"/>
    <w:rsid w:val="00365B66"/>
    <w:rsid w:val="00372E25"/>
    <w:rsid w:val="003876ED"/>
    <w:rsid w:val="0039723E"/>
    <w:rsid w:val="0039795B"/>
    <w:rsid w:val="003A2002"/>
    <w:rsid w:val="003A5B3F"/>
    <w:rsid w:val="003A66B5"/>
    <w:rsid w:val="003B0F87"/>
    <w:rsid w:val="003B3613"/>
    <w:rsid w:val="003C0D3D"/>
    <w:rsid w:val="003C44B4"/>
    <w:rsid w:val="003C6C6A"/>
    <w:rsid w:val="003C7ED9"/>
    <w:rsid w:val="003D00FE"/>
    <w:rsid w:val="003D239C"/>
    <w:rsid w:val="003D6987"/>
    <w:rsid w:val="003D7096"/>
    <w:rsid w:val="003D7DA2"/>
    <w:rsid w:val="003E0432"/>
    <w:rsid w:val="003E10BC"/>
    <w:rsid w:val="003E717D"/>
    <w:rsid w:val="003F145E"/>
    <w:rsid w:val="003F4C49"/>
    <w:rsid w:val="003F5251"/>
    <w:rsid w:val="003F5AD0"/>
    <w:rsid w:val="003F798C"/>
    <w:rsid w:val="00403BDB"/>
    <w:rsid w:val="004045FE"/>
    <w:rsid w:val="00406DBE"/>
    <w:rsid w:val="00412FB6"/>
    <w:rsid w:val="004204B6"/>
    <w:rsid w:val="00420D26"/>
    <w:rsid w:val="00420EC5"/>
    <w:rsid w:val="00432B96"/>
    <w:rsid w:val="00433F40"/>
    <w:rsid w:val="00434178"/>
    <w:rsid w:val="0044000E"/>
    <w:rsid w:val="0046013C"/>
    <w:rsid w:val="00465F7B"/>
    <w:rsid w:val="00471FE0"/>
    <w:rsid w:val="004727DD"/>
    <w:rsid w:val="00474137"/>
    <w:rsid w:val="0047613E"/>
    <w:rsid w:val="00477B37"/>
    <w:rsid w:val="004801C2"/>
    <w:rsid w:val="00484EE2"/>
    <w:rsid w:val="0048700F"/>
    <w:rsid w:val="004923D0"/>
    <w:rsid w:val="00492441"/>
    <w:rsid w:val="00492578"/>
    <w:rsid w:val="00492F58"/>
    <w:rsid w:val="004947C0"/>
    <w:rsid w:val="00496BC7"/>
    <w:rsid w:val="00497400"/>
    <w:rsid w:val="004A2AA7"/>
    <w:rsid w:val="004A3261"/>
    <w:rsid w:val="004A548B"/>
    <w:rsid w:val="004B0CCA"/>
    <w:rsid w:val="004B1471"/>
    <w:rsid w:val="004B2652"/>
    <w:rsid w:val="004B4554"/>
    <w:rsid w:val="004C120D"/>
    <w:rsid w:val="004C1B0E"/>
    <w:rsid w:val="004C56D9"/>
    <w:rsid w:val="004C6CFB"/>
    <w:rsid w:val="004D0181"/>
    <w:rsid w:val="004D1D64"/>
    <w:rsid w:val="004D4218"/>
    <w:rsid w:val="004D6658"/>
    <w:rsid w:val="004F63EF"/>
    <w:rsid w:val="005007C2"/>
    <w:rsid w:val="005030A6"/>
    <w:rsid w:val="00522DB4"/>
    <w:rsid w:val="0052400D"/>
    <w:rsid w:val="005264F1"/>
    <w:rsid w:val="00526B82"/>
    <w:rsid w:val="005271DF"/>
    <w:rsid w:val="00527413"/>
    <w:rsid w:val="005331AC"/>
    <w:rsid w:val="005348FD"/>
    <w:rsid w:val="0053573E"/>
    <w:rsid w:val="005404EC"/>
    <w:rsid w:val="00543C3F"/>
    <w:rsid w:val="00545AD4"/>
    <w:rsid w:val="00546F67"/>
    <w:rsid w:val="00550D2B"/>
    <w:rsid w:val="00552D20"/>
    <w:rsid w:val="0055689A"/>
    <w:rsid w:val="00556919"/>
    <w:rsid w:val="00556C2C"/>
    <w:rsid w:val="00556EC0"/>
    <w:rsid w:val="00557B1B"/>
    <w:rsid w:val="005606E6"/>
    <w:rsid w:val="00561F99"/>
    <w:rsid w:val="00562B8B"/>
    <w:rsid w:val="005663D9"/>
    <w:rsid w:val="005670AB"/>
    <w:rsid w:val="00567F90"/>
    <w:rsid w:val="00570658"/>
    <w:rsid w:val="00571574"/>
    <w:rsid w:val="00572096"/>
    <w:rsid w:val="00573E2A"/>
    <w:rsid w:val="00574122"/>
    <w:rsid w:val="0058058B"/>
    <w:rsid w:val="00583D55"/>
    <w:rsid w:val="005943F2"/>
    <w:rsid w:val="00597B55"/>
    <w:rsid w:val="005A4F63"/>
    <w:rsid w:val="005A5774"/>
    <w:rsid w:val="005A592D"/>
    <w:rsid w:val="005A5A4D"/>
    <w:rsid w:val="005A5DF9"/>
    <w:rsid w:val="005A5E4E"/>
    <w:rsid w:val="005B5E3F"/>
    <w:rsid w:val="005B712B"/>
    <w:rsid w:val="005C4826"/>
    <w:rsid w:val="005C512A"/>
    <w:rsid w:val="005C5650"/>
    <w:rsid w:val="005C68AB"/>
    <w:rsid w:val="005C69CB"/>
    <w:rsid w:val="005C79BA"/>
    <w:rsid w:val="005C7DE4"/>
    <w:rsid w:val="005D1CD1"/>
    <w:rsid w:val="005D3468"/>
    <w:rsid w:val="005D6272"/>
    <w:rsid w:val="005E20F6"/>
    <w:rsid w:val="005E2EBF"/>
    <w:rsid w:val="005E5255"/>
    <w:rsid w:val="005E72EB"/>
    <w:rsid w:val="005F149C"/>
    <w:rsid w:val="005F32E7"/>
    <w:rsid w:val="005F5285"/>
    <w:rsid w:val="005F5420"/>
    <w:rsid w:val="005F5CF0"/>
    <w:rsid w:val="005F7107"/>
    <w:rsid w:val="006004C7"/>
    <w:rsid w:val="0060050D"/>
    <w:rsid w:val="00612879"/>
    <w:rsid w:val="006133E5"/>
    <w:rsid w:val="00615259"/>
    <w:rsid w:val="00627ECA"/>
    <w:rsid w:val="0063278F"/>
    <w:rsid w:val="006341EB"/>
    <w:rsid w:val="0063594F"/>
    <w:rsid w:val="00643BA4"/>
    <w:rsid w:val="006456ED"/>
    <w:rsid w:val="0064634A"/>
    <w:rsid w:val="00654A33"/>
    <w:rsid w:val="0065674E"/>
    <w:rsid w:val="00656D95"/>
    <w:rsid w:val="006640B5"/>
    <w:rsid w:val="00667E51"/>
    <w:rsid w:val="00670587"/>
    <w:rsid w:val="00670CDB"/>
    <w:rsid w:val="00674D76"/>
    <w:rsid w:val="00681751"/>
    <w:rsid w:val="00684397"/>
    <w:rsid w:val="006852B5"/>
    <w:rsid w:val="00685BCA"/>
    <w:rsid w:val="006927CB"/>
    <w:rsid w:val="00696569"/>
    <w:rsid w:val="006979B8"/>
    <w:rsid w:val="00697D13"/>
    <w:rsid w:val="006A02DE"/>
    <w:rsid w:val="006A26C9"/>
    <w:rsid w:val="006A2819"/>
    <w:rsid w:val="006A515F"/>
    <w:rsid w:val="006A57E3"/>
    <w:rsid w:val="006B0127"/>
    <w:rsid w:val="006B25FB"/>
    <w:rsid w:val="006D1168"/>
    <w:rsid w:val="006E1346"/>
    <w:rsid w:val="006E597C"/>
    <w:rsid w:val="006F14A0"/>
    <w:rsid w:val="006F5AE4"/>
    <w:rsid w:val="007156E0"/>
    <w:rsid w:val="00717608"/>
    <w:rsid w:val="00724E9C"/>
    <w:rsid w:val="0072524F"/>
    <w:rsid w:val="00725653"/>
    <w:rsid w:val="007261B2"/>
    <w:rsid w:val="00726F7A"/>
    <w:rsid w:val="00733EE6"/>
    <w:rsid w:val="0073525F"/>
    <w:rsid w:val="00740BBD"/>
    <w:rsid w:val="007436E6"/>
    <w:rsid w:val="00743DC7"/>
    <w:rsid w:val="00746DBF"/>
    <w:rsid w:val="00747A0C"/>
    <w:rsid w:val="00755B9E"/>
    <w:rsid w:val="00760110"/>
    <w:rsid w:val="0076271A"/>
    <w:rsid w:val="00763AEC"/>
    <w:rsid w:val="00764168"/>
    <w:rsid w:val="00765B79"/>
    <w:rsid w:val="00767CC1"/>
    <w:rsid w:val="00770947"/>
    <w:rsid w:val="00773BEA"/>
    <w:rsid w:val="00775388"/>
    <w:rsid w:val="00776278"/>
    <w:rsid w:val="00787D86"/>
    <w:rsid w:val="00792C00"/>
    <w:rsid w:val="007947C8"/>
    <w:rsid w:val="007B0DF7"/>
    <w:rsid w:val="007B6FC2"/>
    <w:rsid w:val="007C0310"/>
    <w:rsid w:val="007C2761"/>
    <w:rsid w:val="007C3B15"/>
    <w:rsid w:val="007C41C7"/>
    <w:rsid w:val="007C561D"/>
    <w:rsid w:val="007C6BDA"/>
    <w:rsid w:val="007C76F0"/>
    <w:rsid w:val="007D0F24"/>
    <w:rsid w:val="007D1211"/>
    <w:rsid w:val="007D226A"/>
    <w:rsid w:val="007D51C2"/>
    <w:rsid w:val="007F13DF"/>
    <w:rsid w:val="007F4DED"/>
    <w:rsid w:val="00801DEF"/>
    <w:rsid w:val="00803639"/>
    <w:rsid w:val="00805EA3"/>
    <w:rsid w:val="008060AD"/>
    <w:rsid w:val="00813319"/>
    <w:rsid w:val="00821365"/>
    <w:rsid w:val="008230DF"/>
    <w:rsid w:val="00830143"/>
    <w:rsid w:val="00830A95"/>
    <w:rsid w:val="00834219"/>
    <w:rsid w:val="0084127C"/>
    <w:rsid w:val="00842B44"/>
    <w:rsid w:val="0085484B"/>
    <w:rsid w:val="00855949"/>
    <w:rsid w:val="008577D3"/>
    <w:rsid w:val="008638A5"/>
    <w:rsid w:val="00866525"/>
    <w:rsid w:val="008724B8"/>
    <w:rsid w:val="008730C5"/>
    <w:rsid w:val="00877EB7"/>
    <w:rsid w:val="0088171E"/>
    <w:rsid w:val="00882671"/>
    <w:rsid w:val="00883488"/>
    <w:rsid w:val="0088360C"/>
    <w:rsid w:val="00884EEA"/>
    <w:rsid w:val="008927D7"/>
    <w:rsid w:val="0089469E"/>
    <w:rsid w:val="008A1BA7"/>
    <w:rsid w:val="008A2FD0"/>
    <w:rsid w:val="008A50F9"/>
    <w:rsid w:val="008B09D1"/>
    <w:rsid w:val="008B0F8F"/>
    <w:rsid w:val="008B7E62"/>
    <w:rsid w:val="008C55B3"/>
    <w:rsid w:val="008D48B0"/>
    <w:rsid w:val="008E1048"/>
    <w:rsid w:val="008E2C44"/>
    <w:rsid w:val="008E4CBB"/>
    <w:rsid w:val="008E5FED"/>
    <w:rsid w:val="008F599A"/>
    <w:rsid w:val="009121FF"/>
    <w:rsid w:val="00913DC9"/>
    <w:rsid w:val="00915A5C"/>
    <w:rsid w:val="00915C1C"/>
    <w:rsid w:val="00926407"/>
    <w:rsid w:val="00935001"/>
    <w:rsid w:val="009354F8"/>
    <w:rsid w:val="00941157"/>
    <w:rsid w:val="009446BC"/>
    <w:rsid w:val="00951009"/>
    <w:rsid w:val="00953D15"/>
    <w:rsid w:val="00953EC3"/>
    <w:rsid w:val="00955ABD"/>
    <w:rsid w:val="00955D51"/>
    <w:rsid w:val="009564F9"/>
    <w:rsid w:val="00957301"/>
    <w:rsid w:val="009573C4"/>
    <w:rsid w:val="00962686"/>
    <w:rsid w:val="009629E2"/>
    <w:rsid w:val="00983076"/>
    <w:rsid w:val="009909B2"/>
    <w:rsid w:val="00992E4D"/>
    <w:rsid w:val="00993BFD"/>
    <w:rsid w:val="00994B21"/>
    <w:rsid w:val="009A0614"/>
    <w:rsid w:val="009A17AF"/>
    <w:rsid w:val="009A1AE4"/>
    <w:rsid w:val="009B062B"/>
    <w:rsid w:val="009B299A"/>
    <w:rsid w:val="009B7D59"/>
    <w:rsid w:val="009C23FC"/>
    <w:rsid w:val="009C5B23"/>
    <w:rsid w:val="009C7095"/>
    <w:rsid w:val="009F444F"/>
    <w:rsid w:val="009F582F"/>
    <w:rsid w:val="00A02AE0"/>
    <w:rsid w:val="00A077FC"/>
    <w:rsid w:val="00A07A4C"/>
    <w:rsid w:val="00A07C28"/>
    <w:rsid w:val="00A10E39"/>
    <w:rsid w:val="00A112E5"/>
    <w:rsid w:val="00A11701"/>
    <w:rsid w:val="00A12052"/>
    <w:rsid w:val="00A14401"/>
    <w:rsid w:val="00A146A0"/>
    <w:rsid w:val="00A23158"/>
    <w:rsid w:val="00A27693"/>
    <w:rsid w:val="00A3072C"/>
    <w:rsid w:val="00A30C38"/>
    <w:rsid w:val="00A37201"/>
    <w:rsid w:val="00A37258"/>
    <w:rsid w:val="00A40B96"/>
    <w:rsid w:val="00A43012"/>
    <w:rsid w:val="00A44F2E"/>
    <w:rsid w:val="00A4500A"/>
    <w:rsid w:val="00A475B3"/>
    <w:rsid w:val="00A558E3"/>
    <w:rsid w:val="00A62145"/>
    <w:rsid w:val="00A64A60"/>
    <w:rsid w:val="00A671F1"/>
    <w:rsid w:val="00A72E13"/>
    <w:rsid w:val="00A81075"/>
    <w:rsid w:val="00A83424"/>
    <w:rsid w:val="00A87A40"/>
    <w:rsid w:val="00A90D1F"/>
    <w:rsid w:val="00A9456A"/>
    <w:rsid w:val="00AA16A6"/>
    <w:rsid w:val="00AA1AB0"/>
    <w:rsid w:val="00AA3922"/>
    <w:rsid w:val="00AB7F16"/>
    <w:rsid w:val="00AD1F8A"/>
    <w:rsid w:val="00AD39C7"/>
    <w:rsid w:val="00AE4BF2"/>
    <w:rsid w:val="00AE7188"/>
    <w:rsid w:val="00AF16B9"/>
    <w:rsid w:val="00AF6629"/>
    <w:rsid w:val="00B032FD"/>
    <w:rsid w:val="00B06D34"/>
    <w:rsid w:val="00B0764C"/>
    <w:rsid w:val="00B20913"/>
    <w:rsid w:val="00B24651"/>
    <w:rsid w:val="00B24738"/>
    <w:rsid w:val="00B25D7C"/>
    <w:rsid w:val="00B26365"/>
    <w:rsid w:val="00B30647"/>
    <w:rsid w:val="00B30CEE"/>
    <w:rsid w:val="00B35B9E"/>
    <w:rsid w:val="00B40DA4"/>
    <w:rsid w:val="00B41107"/>
    <w:rsid w:val="00B412A2"/>
    <w:rsid w:val="00B42D6E"/>
    <w:rsid w:val="00B517C6"/>
    <w:rsid w:val="00B52C8F"/>
    <w:rsid w:val="00B54B7A"/>
    <w:rsid w:val="00B61A15"/>
    <w:rsid w:val="00B63188"/>
    <w:rsid w:val="00B63577"/>
    <w:rsid w:val="00B6424E"/>
    <w:rsid w:val="00B6496B"/>
    <w:rsid w:val="00B65E55"/>
    <w:rsid w:val="00B65F89"/>
    <w:rsid w:val="00B756F2"/>
    <w:rsid w:val="00B76A60"/>
    <w:rsid w:val="00B84EB3"/>
    <w:rsid w:val="00B94187"/>
    <w:rsid w:val="00BA09A9"/>
    <w:rsid w:val="00BA356C"/>
    <w:rsid w:val="00BA554F"/>
    <w:rsid w:val="00BA6AC3"/>
    <w:rsid w:val="00BA6FB0"/>
    <w:rsid w:val="00BA7658"/>
    <w:rsid w:val="00BB1797"/>
    <w:rsid w:val="00BB480E"/>
    <w:rsid w:val="00BC0CA6"/>
    <w:rsid w:val="00BC6D2D"/>
    <w:rsid w:val="00BD2926"/>
    <w:rsid w:val="00BD36B8"/>
    <w:rsid w:val="00BD3954"/>
    <w:rsid w:val="00BD6831"/>
    <w:rsid w:val="00BD6EE6"/>
    <w:rsid w:val="00BE160E"/>
    <w:rsid w:val="00BE578C"/>
    <w:rsid w:val="00BF5F3C"/>
    <w:rsid w:val="00C11ECB"/>
    <w:rsid w:val="00C20459"/>
    <w:rsid w:val="00C22C69"/>
    <w:rsid w:val="00C23E64"/>
    <w:rsid w:val="00C302A7"/>
    <w:rsid w:val="00C30577"/>
    <w:rsid w:val="00C3738E"/>
    <w:rsid w:val="00C37CA0"/>
    <w:rsid w:val="00C406A3"/>
    <w:rsid w:val="00C41E43"/>
    <w:rsid w:val="00C4254E"/>
    <w:rsid w:val="00C45AD9"/>
    <w:rsid w:val="00C47E1D"/>
    <w:rsid w:val="00C505E8"/>
    <w:rsid w:val="00C54311"/>
    <w:rsid w:val="00C61634"/>
    <w:rsid w:val="00C66887"/>
    <w:rsid w:val="00C70ECE"/>
    <w:rsid w:val="00C749F4"/>
    <w:rsid w:val="00C82488"/>
    <w:rsid w:val="00C82504"/>
    <w:rsid w:val="00C83819"/>
    <w:rsid w:val="00C84EFC"/>
    <w:rsid w:val="00C90598"/>
    <w:rsid w:val="00C91E92"/>
    <w:rsid w:val="00C93443"/>
    <w:rsid w:val="00C95617"/>
    <w:rsid w:val="00CA0649"/>
    <w:rsid w:val="00CA573E"/>
    <w:rsid w:val="00CB2730"/>
    <w:rsid w:val="00CB3CC8"/>
    <w:rsid w:val="00CB7669"/>
    <w:rsid w:val="00CB78F5"/>
    <w:rsid w:val="00CC5912"/>
    <w:rsid w:val="00CC69F3"/>
    <w:rsid w:val="00CC78C3"/>
    <w:rsid w:val="00CD47F8"/>
    <w:rsid w:val="00CD6E07"/>
    <w:rsid w:val="00CD7D60"/>
    <w:rsid w:val="00CE03BA"/>
    <w:rsid w:val="00CE2961"/>
    <w:rsid w:val="00CE54AC"/>
    <w:rsid w:val="00CE56EA"/>
    <w:rsid w:val="00CE6814"/>
    <w:rsid w:val="00CE71E4"/>
    <w:rsid w:val="00CF0797"/>
    <w:rsid w:val="00CF20AE"/>
    <w:rsid w:val="00CF56C4"/>
    <w:rsid w:val="00CF78A5"/>
    <w:rsid w:val="00D01645"/>
    <w:rsid w:val="00D01C55"/>
    <w:rsid w:val="00D0310D"/>
    <w:rsid w:val="00D057F1"/>
    <w:rsid w:val="00D127EB"/>
    <w:rsid w:val="00D13D30"/>
    <w:rsid w:val="00D17DB3"/>
    <w:rsid w:val="00D22818"/>
    <w:rsid w:val="00D25167"/>
    <w:rsid w:val="00D254F6"/>
    <w:rsid w:val="00D262E0"/>
    <w:rsid w:val="00D2661F"/>
    <w:rsid w:val="00D311CF"/>
    <w:rsid w:val="00D32A2C"/>
    <w:rsid w:val="00D33378"/>
    <w:rsid w:val="00D333BE"/>
    <w:rsid w:val="00D368A4"/>
    <w:rsid w:val="00D465F8"/>
    <w:rsid w:val="00D47593"/>
    <w:rsid w:val="00D478E0"/>
    <w:rsid w:val="00D51752"/>
    <w:rsid w:val="00D54B9F"/>
    <w:rsid w:val="00D5771F"/>
    <w:rsid w:val="00D57FA7"/>
    <w:rsid w:val="00D61D14"/>
    <w:rsid w:val="00D735D7"/>
    <w:rsid w:val="00D74F72"/>
    <w:rsid w:val="00D75BCB"/>
    <w:rsid w:val="00D76FCB"/>
    <w:rsid w:val="00D77145"/>
    <w:rsid w:val="00D77992"/>
    <w:rsid w:val="00D86387"/>
    <w:rsid w:val="00D86F50"/>
    <w:rsid w:val="00D9352E"/>
    <w:rsid w:val="00D963AB"/>
    <w:rsid w:val="00DA0615"/>
    <w:rsid w:val="00DA4F7C"/>
    <w:rsid w:val="00DB3912"/>
    <w:rsid w:val="00DB5080"/>
    <w:rsid w:val="00DB5649"/>
    <w:rsid w:val="00DB5D98"/>
    <w:rsid w:val="00DB6F56"/>
    <w:rsid w:val="00DB7A25"/>
    <w:rsid w:val="00DC1C55"/>
    <w:rsid w:val="00DC4091"/>
    <w:rsid w:val="00DC6197"/>
    <w:rsid w:val="00DC6DA0"/>
    <w:rsid w:val="00DD0C6D"/>
    <w:rsid w:val="00DD109C"/>
    <w:rsid w:val="00DE44B3"/>
    <w:rsid w:val="00DE5D59"/>
    <w:rsid w:val="00DE6D16"/>
    <w:rsid w:val="00DF1807"/>
    <w:rsid w:val="00DF3C1F"/>
    <w:rsid w:val="00DF5CAA"/>
    <w:rsid w:val="00DF6B5C"/>
    <w:rsid w:val="00DF6DA4"/>
    <w:rsid w:val="00E0425C"/>
    <w:rsid w:val="00E059F6"/>
    <w:rsid w:val="00E11E79"/>
    <w:rsid w:val="00E1475F"/>
    <w:rsid w:val="00E148B0"/>
    <w:rsid w:val="00E2373D"/>
    <w:rsid w:val="00E3471F"/>
    <w:rsid w:val="00E50481"/>
    <w:rsid w:val="00E53EB9"/>
    <w:rsid w:val="00E600CC"/>
    <w:rsid w:val="00E611D5"/>
    <w:rsid w:val="00E67808"/>
    <w:rsid w:val="00E70807"/>
    <w:rsid w:val="00E70CDB"/>
    <w:rsid w:val="00E71770"/>
    <w:rsid w:val="00E72E12"/>
    <w:rsid w:val="00E8070B"/>
    <w:rsid w:val="00E84B16"/>
    <w:rsid w:val="00E85981"/>
    <w:rsid w:val="00E92FD8"/>
    <w:rsid w:val="00EA3C01"/>
    <w:rsid w:val="00EA6C79"/>
    <w:rsid w:val="00EA6D82"/>
    <w:rsid w:val="00EA745A"/>
    <w:rsid w:val="00EB066D"/>
    <w:rsid w:val="00EB7F76"/>
    <w:rsid w:val="00EC57F8"/>
    <w:rsid w:val="00EC6D24"/>
    <w:rsid w:val="00ED1599"/>
    <w:rsid w:val="00EE1C87"/>
    <w:rsid w:val="00EE2DF6"/>
    <w:rsid w:val="00EF0459"/>
    <w:rsid w:val="00EF25BC"/>
    <w:rsid w:val="00EF3D1F"/>
    <w:rsid w:val="00EF65AF"/>
    <w:rsid w:val="00F02B69"/>
    <w:rsid w:val="00F031AC"/>
    <w:rsid w:val="00F05917"/>
    <w:rsid w:val="00F13B5A"/>
    <w:rsid w:val="00F2239D"/>
    <w:rsid w:val="00F239E5"/>
    <w:rsid w:val="00F252AB"/>
    <w:rsid w:val="00F34F9E"/>
    <w:rsid w:val="00F35B6A"/>
    <w:rsid w:val="00F40967"/>
    <w:rsid w:val="00F40A25"/>
    <w:rsid w:val="00F42987"/>
    <w:rsid w:val="00F456BB"/>
    <w:rsid w:val="00F46331"/>
    <w:rsid w:val="00F50FE0"/>
    <w:rsid w:val="00F615F1"/>
    <w:rsid w:val="00F65297"/>
    <w:rsid w:val="00F65354"/>
    <w:rsid w:val="00F658AD"/>
    <w:rsid w:val="00F67A48"/>
    <w:rsid w:val="00F80DAC"/>
    <w:rsid w:val="00F82704"/>
    <w:rsid w:val="00F865B1"/>
    <w:rsid w:val="00F90C7E"/>
    <w:rsid w:val="00F95A0B"/>
    <w:rsid w:val="00F95B2B"/>
    <w:rsid w:val="00F979B1"/>
    <w:rsid w:val="00FA2E26"/>
    <w:rsid w:val="00FB0EB7"/>
    <w:rsid w:val="00FC0505"/>
    <w:rsid w:val="00FC5293"/>
    <w:rsid w:val="00FD2353"/>
    <w:rsid w:val="00FD3AC2"/>
    <w:rsid w:val="00FD3D8E"/>
    <w:rsid w:val="00FD4291"/>
    <w:rsid w:val="00FD6772"/>
    <w:rsid w:val="00FE11F7"/>
    <w:rsid w:val="00FE1425"/>
    <w:rsid w:val="00FF3B73"/>
    <w:rsid w:val="00FF478B"/>
    <w:rsid w:val="00FF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 strokecolor="maroon">
      <v:fill color="white" on="f"/>
      <v:stroke color="maroon" on="f"/>
    </o:shapedefaults>
    <o:shapelayout v:ext="edit">
      <o:idmap v:ext="edit" data="2"/>
    </o:shapelayout>
  </w:shapeDefaults>
  <w:decimalSymbol w:val="."/>
  <w:listSeparator w:val=","/>
  <w14:docId w14:val="7FE86166"/>
  <w15:chartTrackingRefBased/>
  <w15:docId w15:val="{343DE710-F034-4F8A-B0E2-05A2010D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C79BA"/>
    <w:rPr>
      <w:sz w:val="22"/>
      <w:szCs w:val="24"/>
      <w:lang w:eastAsia="zh-TW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next w:val="a0"/>
    <w:qFormat/>
    <w:pPr>
      <w:keepNext/>
      <w:numPr>
        <w:numId w:val="2"/>
      </w:numPr>
      <w:spacing w:after="180" w:line="360" w:lineRule="auto"/>
      <w:outlineLvl w:val="2"/>
    </w:pPr>
    <w:rPr>
      <w:rFonts w:ascii="Arial" w:hAnsi="Arial" w:cs="Arial"/>
      <w:b/>
      <w:bCs/>
      <w:color w:val="6600CC"/>
      <w:spacing w:val="10"/>
      <w:sz w:val="28"/>
      <w:szCs w:val="28"/>
      <w:lang w:eastAsia="zh-TW"/>
    </w:rPr>
  </w:style>
  <w:style w:type="paragraph" w:styleId="7">
    <w:name w:val="heading 7"/>
    <w:basedOn w:val="a0"/>
    <w:next w:val="a1"/>
    <w:qFormat/>
    <w:rsid w:val="00D74F72"/>
    <w:pPr>
      <w:keepNext/>
      <w:widowControl w:val="0"/>
      <w:spacing w:line="400" w:lineRule="exact"/>
      <w:outlineLvl w:val="6"/>
    </w:pPr>
    <w:rPr>
      <w:rFonts w:ascii="Arial" w:hAnsi="Arial"/>
      <w:kern w:val="2"/>
      <w:sz w:val="28"/>
      <w:szCs w:val="20"/>
      <w:lang w:val="en-GB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pPr>
      <w:spacing w:after="120"/>
      <w:jc w:val="center"/>
    </w:pPr>
    <w:rPr>
      <w:rFonts w:ascii="Tahoma" w:hAnsi="Tahoma" w:cs="Tahoma"/>
      <w:b/>
      <w:color w:val="FFFFFF"/>
      <w:sz w:val="32"/>
      <w:szCs w:val="32"/>
      <w:lang w:eastAsia="zh-TW"/>
    </w:rPr>
  </w:style>
  <w:style w:type="paragraph" w:customStyle="1" w:styleId="a6">
    <w:name w:val="公司名稱"/>
    <w:basedOn w:val="a0"/>
    <w:rPr>
      <w:rFonts w:ascii="Tahoma" w:hAnsi="Tahoma" w:cs="Tahoma"/>
      <w:b/>
      <w:bCs/>
      <w:kern w:val="32"/>
      <w:sz w:val="72"/>
      <w:szCs w:val="72"/>
      <w:lang w:val="zh-TW" w:bidi="zh-TW"/>
    </w:rPr>
  </w:style>
  <w:style w:type="character" w:customStyle="1" w:styleId="AddressChar">
    <w:name w:val="Address Char"/>
    <w:link w:val="a7"/>
    <w:rPr>
      <w:rFonts w:ascii="Tahoma" w:hAnsi="Tahoma" w:cs="Tahoma"/>
      <w:sz w:val="28"/>
      <w:szCs w:val="28"/>
      <w:lang w:val="zh-TW" w:eastAsia="zh-TW" w:bidi="zh-TW"/>
    </w:rPr>
  </w:style>
  <w:style w:type="paragraph" w:customStyle="1" w:styleId="a7">
    <w:name w:val="地址"/>
    <w:link w:val="AddressChar"/>
    <w:pPr>
      <w:spacing w:after="600"/>
      <w:jc w:val="right"/>
    </w:pPr>
    <w:rPr>
      <w:rFonts w:ascii="Tahoma" w:hAnsi="Tahoma" w:cs="Tahoma"/>
      <w:sz w:val="28"/>
      <w:szCs w:val="28"/>
      <w:lang w:val="zh-TW" w:eastAsia="zh-TW" w:bidi="zh-TW"/>
    </w:rPr>
  </w:style>
  <w:style w:type="character" w:customStyle="1" w:styleId="SaleFeaturesChar">
    <w:name w:val="Sale Features Char"/>
    <w:link w:val="a"/>
    <w:rPr>
      <w:rFonts w:ascii="Arial" w:eastAsia="PMingLiU" w:hAnsi="Arial" w:cs="Arial"/>
      <w:b/>
      <w:bCs/>
      <w:color w:val="6600CC"/>
      <w:spacing w:val="10"/>
      <w:sz w:val="28"/>
      <w:szCs w:val="28"/>
      <w:lang w:val="zh-TW" w:eastAsia="zh-TW" w:bidi="zh-TW"/>
    </w:rPr>
  </w:style>
  <w:style w:type="paragraph" w:customStyle="1" w:styleId="a">
    <w:name w:val="特賣設備"/>
    <w:basedOn w:val="a0"/>
    <w:link w:val="SaleFeaturesChar"/>
    <w:pPr>
      <w:numPr>
        <w:numId w:val="4"/>
      </w:numPr>
      <w:tabs>
        <w:tab w:val="left" w:pos="360"/>
      </w:tabs>
      <w:spacing w:after="180" w:line="360" w:lineRule="auto"/>
    </w:pPr>
    <w:rPr>
      <w:rFonts w:ascii="Arial" w:hAnsi="Arial" w:cs="Arial"/>
      <w:b/>
      <w:bCs/>
      <w:color w:val="6600CC"/>
      <w:spacing w:val="10"/>
      <w:sz w:val="28"/>
      <w:szCs w:val="28"/>
      <w:lang w:val="zh-TW" w:bidi="zh-TW"/>
    </w:rPr>
  </w:style>
  <w:style w:type="paragraph" w:customStyle="1" w:styleId="a8">
    <w:name w:val="特賣標語旗幟"/>
    <w:pPr>
      <w:spacing w:before="240" w:after="60"/>
      <w:jc w:val="center"/>
    </w:pPr>
    <w:rPr>
      <w:rFonts w:ascii="Andale Mono" w:hAnsi="Andale Mono" w:cs="Andale Mono"/>
      <w:b/>
      <w:bCs/>
      <w:i/>
      <w:iCs/>
      <w:color w:val="FFFF99"/>
      <w:sz w:val="84"/>
      <w:szCs w:val="84"/>
      <w:lang w:val="zh-TW" w:eastAsia="zh-TW" w:bidi="zh-TW"/>
    </w:rPr>
  </w:style>
  <w:style w:type="paragraph" w:customStyle="1" w:styleId="Address">
    <w:name w:val="Address"/>
    <w:basedOn w:val="a0"/>
    <w:link w:val="Char"/>
  </w:style>
  <w:style w:type="character" w:customStyle="1" w:styleId="Char">
    <w:name w:val="地址 Char"/>
    <w:link w:val="Address"/>
    <w:rPr>
      <w:rFonts w:ascii="Tahoma" w:hAnsi="Tahoma" w:cs="Tahoma" w:hint="default"/>
      <w:sz w:val="28"/>
      <w:szCs w:val="24"/>
      <w:lang w:val="zh-TW" w:eastAsia="zh-TW" w:bidi="zh-TW"/>
    </w:rPr>
  </w:style>
  <w:style w:type="paragraph" w:customStyle="1" w:styleId="SaleFeatures">
    <w:name w:val="Sale Features"/>
    <w:basedOn w:val="a0"/>
    <w:link w:val="Char0"/>
  </w:style>
  <w:style w:type="character" w:customStyle="1" w:styleId="Char0">
    <w:name w:val="特賣設備 Char"/>
    <w:link w:val="SaleFeatures"/>
    <w:rPr>
      <w:rFonts w:ascii="Arial" w:hAnsi="Arial" w:cs="Arial" w:hint="default"/>
      <w:b/>
      <w:bCs/>
      <w:color w:val="6600CC"/>
      <w:spacing w:val="10"/>
      <w:sz w:val="28"/>
      <w:szCs w:val="28"/>
      <w:lang w:val="zh-TW" w:eastAsia="zh-TW" w:bidi="zh-TW"/>
    </w:rPr>
  </w:style>
  <w:style w:type="character" w:styleId="a9">
    <w:name w:val="page number"/>
    <w:basedOn w:val="a2"/>
    <w:rsid w:val="00765B79"/>
  </w:style>
  <w:style w:type="paragraph" w:styleId="aa">
    <w:name w:val="header"/>
    <w:basedOn w:val="a0"/>
    <w:link w:val="ab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styleId="ac">
    <w:name w:val="footer"/>
    <w:basedOn w:val="a0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customStyle="1" w:styleId="Arial">
    <w:name w:val="內文 + Arial"/>
    <w:aliases w:val="16 點,粗體"/>
    <w:basedOn w:val="a0"/>
    <w:link w:val="Arial0"/>
    <w:rsid w:val="00765B79"/>
    <w:pPr>
      <w:widowControl w:val="0"/>
    </w:pPr>
    <w:rPr>
      <w:rFonts w:ascii="Arial" w:hAnsi="Arial" w:cs="Arial"/>
      <w:b/>
      <w:kern w:val="2"/>
      <w:sz w:val="32"/>
      <w:szCs w:val="32"/>
      <w:lang w:val="en-GB"/>
    </w:rPr>
  </w:style>
  <w:style w:type="character" w:customStyle="1" w:styleId="Arial0">
    <w:name w:val="內文 + Arial 字元"/>
    <w:aliases w:val="16 點 字元,粗體 字元"/>
    <w:link w:val="Arial"/>
    <w:rsid w:val="00765B79"/>
    <w:rPr>
      <w:rFonts w:ascii="Arial" w:eastAsia="PMingLiU" w:hAnsi="Arial" w:cs="Arial"/>
      <w:b/>
      <w:kern w:val="2"/>
      <w:sz w:val="32"/>
      <w:szCs w:val="32"/>
      <w:lang w:val="en-GB" w:eastAsia="zh-TW" w:bidi="ar-SA"/>
    </w:rPr>
  </w:style>
  <w:style w:type="paragraph" w:customStyle="1" w:styleId="Questiona">
    <w:name w:val="Question (a)"/>
    <w:rsid w:val="00765B79"/>
    <w:pPr>
      <w:tabs>
        <w:tab w:val="left" w:pos="851"/>
        <w:tab w:val="left" w:pos="1304"/>
        <w:tab w:val="left" w:pos="4253"/>
        <w:tab w:val="left" w:pos="4706"/>
        <w:tab w:val="left" w:pos="5160"/>
      </w:tabs>
      <w:overflowPunct w:val="0"/>
      <w:autoSpaceDE w:val="0"/>
      <w:autoSpaceDN w:val="0"/>
      <w:adjustRightInd w:val="0"/>
      <w:ind w:left="851" w:hanging="454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QuestionN">
    <w:name w:val="Question (N)"/>
    <w:rsid w:val="00765B79"/>
    <w:pPr>
      <w:tabs>
        <w:tab w:val="left" w:pos="397"/>
        <w:tab w:val="left" w:pos="851"/>
        <w:tab w:val="left" w:pos="1247"/>
        <w:tab w:val="left" w:pos="4253"/>
        <w:tab w:val="left" w:pos="4706"/>
        <w:tab w:val="left" w:pos="5103"/>
      </w:tabs>
      <w:overflowPunct w:val="0"/>
      <w:autoSpaceDE w:val="0"/>
      <w:autoSpaceDN w:val="0"/>
      <w:adjustRightInd w:val="0"/>
      <w:ind w:left="397" w:hanging="397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MCQuestiona">
    <w:name w:val="MC Question (a)"/>
    <w:rsid w:val="00765B79"/>
    <w:pPr>
      <w:tabs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851" w:hanging="454"/>
      <w:textAlignment w:val="baseline"/>
    </w:pPr>
    <w:rPr>
      <w:noProof/>
      <w:spacing w:val="10"/>
      <w:sz w:val="24"/>
      <w:lang w:eastAsia="zh-TW"/>
    </w:rPr>
  </w:style>
  <w:style w:type="paragraph" w:customStyle="1" w:styleId="MCQuestionN">
    <w:name w:val="MC Question (N)"/>
    <w:rsid w:val="00765B79"/>
    <w:pPr>
      <w:tabs>
        <w:tab w:val="left" w:pos="425"/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397" w:hanging="397"/>
      <w:textAlignment w:val="baseline"/>
    </w:pPr>
    <w:rPr>
      <w:noProof/>
      <w:spacing w:val="10"/>
      <w:sz w:val="24"/>
      <w:lang w:eastAsia="zh-TW"/>
    </w:rPr>
  </w:style>
  <w:style w:type="paragraph" w:customStyle="1" w:styleId="05">
    <w:name w:val="段前0.5"/>
    <w:basedOn w:val="a0"/>
    <w:rsid w:val="00765B79"/>
    <w:pPr>
      <w:widowControl w:val="0"/>
      <w:spacing w:beforeLines="50" w:before="50"/>
    </w:pPr>
    <w:rPr>
      <w:kern w:val="2"/>
      <w:szCs w:val="22"/>
      <w:lang w:val="en-GB"/>
    </w:rPr>
  </w:style>
  <w:style w:type="character" w:styleId="ad">
    <w:name w:val="annotation reference"/>
    <w:semiHidden/>
    <w:rsid w:val="00765B79"/>
    <w:rPr>
      <w:sz w:val="18"/>
      <w:szCs w:val="18"/>
    </w:rPr>
  </w:style>
  <w:style w:type="paragraph" w:styleId="ae">
    <w:name w:val="annotation text"/>
    <w:basedOn w:val="a0"/>
    <w:semiHidden/>
    <w:rsid w:val="00765B79"/>
    <w:pPr>
      <w:widowControl w:val="0"/>
    </w:pPr>
    <w:rPr>
      <w:kern w:val="2"/>
      <w:szCs w:val="22"/>
      <w:lang w:val="en-GB"/>
    </w:rPr>
  </w:style>
  <w:style w:type="paragraph" w:styleId="af">
    <w:name w:val="annotation subject"/>
    <w:basedOn w:val="ae"/>
    <w:next w:val="ae"/>
    <w:semiHidden/>
    <w:rsid w:val="00765B79"/>
    <w:rPr>
      <w:b/>
      <w:bCs/>
    </w:rPr>
  </w:style>
  <w:style w:type="paragraph" w:styleId="af0">
    <w:name w:val="Balloon Text"/>
    <w:basedOn w:val="a0"/>
    <w:semiHidden/>
    <w:rsid w:val="00765B79"/>
    <w:pPr>
      <w:widowControl w:val="0"/>
    </w:pPr>
    <w:rPr>
      <w:rFonts w:ascii="Arial" w:hAnsi="Arial"/>
      <w:kern w:val="2"/>
      <w:sz w:val="18"/>
      <w:szCs w:val="18"/>
      <w:lang w:val="en-GB"/>
    </w:rPr>
  </w:style>
  <w:style w:type="table" w:styleId="af1">
    <w:name w:val="Table Grid"/>
    <w:basedOn w:val="a3"/>
    <w:rsid w:val="00765B7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-1">
    <w:name w:val="Section-1"/>
    <w:basedOn w:val="a0"/>
    <w:next w:val="a0"/>
    <w:rsid w:val="00D74F72"/>
    <w:pPr>
      <w:keepLines/>
      <w:autoSpaceDE w:val="0"/>
      <w:autoSpaceDN w:val="0"/>
      <w:adjustRightInd w:val="0"/>
      <w:ind w:left="113" w:right="113"/>
    </w:pPr>
    <w:rPr>
      <w:b/>
      <w:sz w:val="18"/>
      <w:szCs w:val="18"/>
    </w:rPr>
  </w:style>
  <w:style w:type="paragraph" w:customStyle="1" w:styleId="Section-A">
    <w:name w:val="Section-A"/>
    <w:basedOn w:val="a0"/>
    <w:next w:val="a0"/>
    <w:rsid w:val="00D74F72"/>
    <w:pPr>
      <w:keepLines/>
      <w:ind w:left="368" w:right="113" w:hanging="255"/>
    </w:pPr>
    <w:rPr>
      <w:bCs/>
      <w:sz w:val="18"/>
      <w:szCs w:val="18"/>
    </w:rPr>
  </w:style>
  <w:style w:type="paragraph" w:styleId="a1">
    <w:name w:val="Normal Indent"/>
    <w:basedOn w:val="a0"/>
    <w:rsid w:val="00D74F72"/>
    <w:pPr>
      <w:widowControl w:val="0"/>
      <w:ind w:left="480"/>
    </w:pPr>
    <w:rPr>
      <w:kern w:val="2"/>
      <w:szCs w:val="20"/>
    </w:rPr>
  </w:style>
  <w:style w:type="character" w:styleId="af2">
    <w:name w:val="Hyperlink"/>
    <w:rsid w:val="00D74F72"/>
    <w:rPr>
      <w:color w:val="0000FF"/>
      <w:u w:val="single"/>
    </w:rPr>
  </w:style>
  <w:style w:type="paragraph" w:styleId="af3">
    <w:name w:val="Plain Text"/>
    <w:basedOn w:val="a0"/>
    <w:link w:val="af4"/>
    <w:rsid w:val="00D74F72"/>
    <w:pPr>
      <w:widowControl w:val="0"/>
    </w:pPr>
    <w:rPr>
      <w:rFonts w:cs="Courier New"/>
      <w:kern w:val="2"/>
      <w:szCs w:val="20"/>
    </w:rPr>
  </w:style>
  <w:style w:type="paragraph" w:customStyle="1" w:styleId="MTDisplayEquation">
    <w:name w:val="MTDisplayEquation"/>
    <w:basedOn w:val="a0"/>
    <w:next w:val="a0"/>
    <w:link w:val="MTDisplayEquation0"/>
    <w:rsid w:val="0046013C"/>
    <w:pPr>
      <w:tabs>
        <w:tab w:val="center" w:pos="4820"/>
        <w:tab w:val="right" w:pos="9640"/>
      </w:tabs>
    </w:pPr>
    <w:rPr>
      <w:szCs w:val="22"/>
    </w:rPr>
  </w:style>
  <w:style w:type="character" w:customStyle="1" w:styleId="MTDisplayEquation0">
    <w:name w:val="MTDisplayEquation 字元"/>
    <w:link w:val="MTDisplayEquation"/>
    <w:rsid w:val="0046013C"/>
    <w:rPr>
      <w:sz w:val="22"/>
      <w:szCs w:val="22"/>
    </w:rPr>
  </w:style>
  <w:style w:type="character" w:customStyle="1" w:styleId="ab">
    <w:name w:val="页眉 字符"/>
    <w:link w:val="aa"/>
    <w:rsid w:val="00670CDB"/>
    <w:rPr>
      <w:kern w:val="2"/>
    </w:rPr>
  </w:style>
  <w:style w:type="paragraph" w:styleId="af5">
    <w:name w:val="Normal (Web)"/>
    <w:basedOn w:val="a0"/>
    <w:uiPriority w:val="99"/>
    <w:unhideWhenUsed/>
    <w:rsid w:val="00F95A0B"/>
    <w:pPr>
      <w:spacing w:before="100" w:beforeAutospacing="1" w:after="100" w:afterAutospacing="1"/>
    </w:pPr>
    <w:rPr>
      <w:rFonts w:ascii="PMingLiU" w:hAnsi="PMingLiU" w:cs="PMingLiU"/>
      <w:sz w:val="24"/>
    </w:rPr>
  </w:style>
  <w:style w:type="character" w:customStyle="1" w:styleId="af4">
    <w:name w:val="纯文本 字符"/>
    <w:link w:val="af3"/>
    <w:rsid w:val="00F95A0B"/>
    <w:rPr>
      <w:rFonts w:cs="Courier New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EDXAC~1.HKO\LOCALS~1\Temp\TCD21.tmp\&#21830;&#26989;&#29305;&#36067;&#20659;&#2193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C:\DOCUME~1\EDXAC~1.HKO\LOCALS~1\Temp\TCD21.tmp\商業特賣傳單.dot</Template>
  <TotalTime>2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Secondary Oxford Mathematics for the New Century</vt:lpstr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Secondary Oxford Mathematics for the New Century</dc:title>
  <dc:subject/>
  <dc:creator>Oxford University Press (China) Ltd</dc:creator>
  <cp:keywords/>
  <dc:description/>
  <cp:lastModifiedBy>Jayden W</cp:lastModifiedBy>
  <cp:revision>10</cp:revision>
  <cp:lastPrinted>2023-08-03T08:47:00Z</cp:lastPrinted>
  <dcterms:created xsi:type="dcterms:W3CDTF">2026-04-27T06:40:00Z</dcterms:created>
  <dcterms:modified xsi:type="dcterms:W3CDTF">2026-04-27T06:42:00Z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lpwstr>3076</vt:lpwstr>
  </property>
  <property fmtid="{D5CDD505-2E9C-101B-9397-08002B2CF9AE}" pid="3" name="MSIP_Label_be5cb09a-2992-49d6-8ac9-5f63e7b1ad2f_Enabled">
    <vt:lpwstr>true</vt:lpwstr>
  </property>
  <property fmtid="{D5CDD505-2E9C-101B-9397-08002B2CF9AE}" pid="4" name="MSIP_Label_be5cb09a-2992-49d6-8ac9-5f63e7b1ad2f_SetDate">
    <vt:lpwstr>2022-10-07T10:03:30Z</vt:lpwstr>
  </property>
  <property fmtid="{D5CDD505-2E9C-101B-9397-08002B2CF9AE}" pid="5" name="MSIP_Label_be5cb09a-2992-49d6-8ac9-5f63e7b1ad2f_Method">
    <vt:lpwstr>Standard</vt:lpwstr>
  </property>
  <property fmtid="{D5CDD505-2E9C-101B-9397-08002B2CF9AE}" pid="6" name="MSIP_Label_be5cb09a-2992-49d6-8ac9-5f63e7b1ad2f_Name">
    <vt:lpwstr>Controlled</vt:lpwstr>
  </property>
  <property fmtid="{D5CDD505-2E9C-101B-9397-08002B2CF9AE}" pid="7" name="MSIP_Label_be5cb09a-2992-49d6-8ac9-5f63e7b1ad2f_SiteId">
    <vt:lpwstr>91761b62-4c45-43f5-9f0e-be8ad9b551ff</vt:lpwstr>
  </property>
  <property fmtid="{D5CDD505-2E9C-101B-9397-08002B2CF9AE}" pid="8" name="MSIP_Label_be5cb09a-2992-49d6-8ac9-5f63e7b1ad2f_ActionId">
    <vt:lpwstr>db605b5e-5f14-46f0-88e2-000000ef478d</vt:lpwstr>
  </property>
  <property fmtid="{D5CDD505-2E9C-101B-9397-08002B2CF9AE}" pid="9" name="MSIP_Label_be5cb09a-2992-49d6-8ac9-5f63e7b1ad2f_ContentBits">
    <vt:lpwstr>0</vt:lpwstr>
  </property>
  <property fmtid="{D5CDD505-2E9C-101B-9397-08002B2CF9AE}" pid="10" name="MTWinEqns">
    <vt:bool>true</vt:bool>
  </property>
</Properties>
</file>